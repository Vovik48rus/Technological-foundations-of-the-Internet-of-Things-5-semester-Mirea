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7E63EC" w:rsidRPr="0032675E" w14:paraId="4A649DA2" w14:textId="77777777" w:rsidTr="00D058B7">
        <w:trPr>
          <w:cantSplit/>
          <w:trHeight w:val="1201"/>
          <w:jc w:val="center"/>
        </w:trPr>
        <w:tc>
          <w:tcPr>
            <w:tcW w:w="9600" w:type="dxa"/>
          </w:tcPr>
          <w:p w14:paraId="645FCDBC" w14:textId="77777777" w:rsidR="0032675E" w:rsidRPr="0032675E" w:rsidRDefault="0032675E" w:rsidP="00186FF2">
            <w:pPr>
              <w:widowControl w:val="0"/>
              <w:spacing w:line="276" w:lineRule="auto"/>
              <w:ind w:firstLine="0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7DD4A7" wp14:editId="2253C8A3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3EC" w:rsidRPr="0032675E" w14:paraId="4CA88FDB" w14:textId="77777777" w:rsidTr="00D058B7">
        <w:trPr>
          <w:cantSplit/>
          <w:trHeight w:val="180"/>
          <w:jc w:val="center"/>
        </w:trPr>
        <w:tc>
          <w:tcPr>
            <w:tcW w:w="9600" w:type="dxa"/>
          </w:tcPr>
          <w:p w14:paraId="11001EC1" w14:textId="0EDEAF89" w:rsidR="0032675E" w:rsidRPr="0032675E" w:rsidRDefault="0032675E" w:rsidP="00186FF2">
            <w:pPr>
              <w:widowControl w:val="0"/>
              <w:spacing w:line="240" w:lineRule="auto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МИНОБРНАУКИ</w:t>
            </w:r>
            <w:r w:rsidR="00517FCB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РОССИИ</w:t>
            </w:r>
          </w:p>
        </w:tc>
      </w:tr>
      <w:tr w:rsidR="007E63EC" w:rsidRPr="0032675E" w14:paraId="34FEF94D" w14:textId="77777777" w:rsidTr="00D058B7">
        <w:trPr>
          <w:cantSplit/>
          <w:trHeight w:val="2146"/>
          <w:jc w:val="center"/>
        </w:trPr>
        <w:tc>
          <w:tcPr>
            <w:tcW w:w="9600" w:type="dxa"/>
          </w:tcPr>
          <w:p w14:paraId="79A391CE" w14:textId="1DAC804C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Федеральное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государственное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бюджетное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образовательное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учреждение</w:t>
            </w:r>
          </w:p>
          <w:p w14:paraId="131D9675" w14:textId="2FFC7834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высшего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образования</w:t>
            </w:r>
          </w:p>
          <w:p w14:paraId="7121BB7A" w14:textId="064B4F1B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«МИРЭА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-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Российский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технологический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университет»</w:t>
            </w:r>
          </w:p>
          <w:p w14:paraId="36222145" w14:textId="69A778EB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РТУ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МИРЭА</w:t>
            </w:r>
          </w:p>
          <w:p w14:paraId="566327E9" w14:textId="77777777" w:rsidR="0032675E" w:rsidRPr="0032675E" w:rsidRDefault="0032675E" w:rsidP="00186FF2">
            <w:pPr>
              <w:spacing w:line="240" w:lineRule="auto"/>
              <w:ind w:firstLine="0"/>
              <w:rPr>
                <w:rFonts w:eastAsia="SimSun" w:cs="Times New Roman"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0344D103" wp14:editId="0213119F">
                      <wp:extent cx="5829300" cy="45719"/>
                      <wp:effectExtent l="0" t="0" r="19050" b="12065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45719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972935" id="Полотно 2" o:spid="_x0000_s1026" style="width:459pt;height:3.6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4AEC8C7" w14:textId="41044FA6" w:rsidR="0032675E" w:rsidRDefault="00186FF2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186FF2">
        <w:rPr>
          <w:rFonts w:eastAsia="SimSun" w:cs="Times New Roman"/>
          <w:sz w:val="24"/>
          <w:szCs w:val="24"/>
          <w:lang w:eastAsia="ru-RU"/>
        </w:rPr>
        <w:t>Институт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Pr="00186FF2">
        <w:rPr>
          <w:rFonts w:eastAsia="SimSun" w:cs="Times New Roman"/>
          <w:sz w:val="24"/>
          <w:szCs w:val="24"/>
          <w:lang w:eastAsia="ru-RU"/>
        </w:rPr>
        <w:t>Информационных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Pr="00186FF2">
        <w:rPr>
          <w:rFonts w:eastAsia="SimSun" w:cs="Times New Roman"/>
          <w:sz w:val="24"/>
          <w:szCs w:val="24"/>
          <w:lang w:eastAsia="ru-RU"/>
        </w:rPr>
        <w:t>технологий</w:t>
      </w:r>
    </w:p>
    <w:p w14:paraId="305950E9" w14:textId="548A9F98" w:rsidR="00186FF2" w:rsidRPr="002135B0" w:rsidRDefault="00186FF2" w:rsidP="002135B0">
      <w:pPr>
        <w:shd w:val="clear" w:color="auto" w:fill="FFFFFF"/>
        <w:spacing w:after="960" w:line="276" w:lineRule="auto"/>
        <w:ind w:firstLine="0"/>
        <w:jc w:val="center"/>
        <w:rPr>
          <w:rFonts w:eastAsia="SimSun" w:cs="Times New Roman"/>
          <w:szCs w:val="28"/>
          <w:lang w:eastAsia="ru-RU"/>
        </w:rPr>
      </w:pPr>
      <w:r w:rsidRPr="002135B0">
        <w:rPr>
          <w:rFonts w:eastAsia="SimSun" w:cs="Times New Roman"/>
          <w:szCs w:val="28"/>
          <w:lang w:eastAsia="ru-RU"/>
        </w:rPr>
        <w:t>Кафедра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Математического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обеспечения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и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стандартизации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информационных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технологий</w:t>
      </w:r>
    </w:p>
    <w:p w14:paraId="6D81D395" w14:textId="2504D654" w:rsidR="00186FF2" w:rsidRPr="00F70FF7" w:rsidRDefault="00186FF2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32"/>
          <w:szCs w:val="32"/>
          <w:lang w:eastAsia="ru-RU"/>
        </w:rPr>
      </w:pPr>
      <w:r w:rsidRPr="002135B0">
        <w:rPr>
          <w:rFonts w:eastAsia="SimSun" w:cs="Times New Roman"/>
          <w:b/>
          <w:sz w:val="32"/>
          <w:szCs w:val="32"/>
          <w:lang w:eastAsia="ru-RU"/>
        </w:rPr>
        <w:t>Отчет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по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практическ</w:t>
      </w:r>
      <w:r w:rsidR="003363C1">
        <w:rPr>
          <w:rFonts w:eastAsia="SimSun" w:cs="Times New Roman"/>
          <w:b/>
          <w:sz w:val="32"/>
          <w:szCs w:val="32"/>
          <w:lang w:eastAsia="ru-RU"/>
        </w:rPr>
        <w:t>ой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работ</w:t>
      </w:r>
      <w:r w:rsidR="003363C1">
        <w:rPr>
          <w:rFonts w:eastAsia="SimSun" w:cs="Times New Roman"/>
          <w:b/>
          <w:sz w:val="32"/>
          <w:szCs w:val="32"/>
          <w:lang w:eastAsia="ru-RU"/>
        </w:rPr>
        <w:t>е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№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="00F70FF7" w:rsidRPr="00F70FF7">
        <w:rPr>
          <w:rFonts w:eastAsia="SimSun" w:cs="Times New Roman"/>
          <w:b/>
          <w:sz w:val="32"/>
          <w:szCs w:val="32"/>
          <w:lang w:eastAsia="ru-RU"/>
        </w:rPr>
        <w:t>7</w:t>
      </w:r>
    </w:p>
    <w:p w14:paraId="289EEC46" w14:textId="609F8FF3" w:rsidR="0032675E" w:rsidRPr="002135B0" w:rsidRDefault="00186FF2" w:rsidP="00186FF2">
      <w:pPr>
        <w:shd w:val="clear" w:color="auto" w:fill="FFFFFF"/>
        <w:spacing w:after="2520" w:line="276" w:lineRule="auto"/>
        <w:ind w:firstLine="0"/>
        <w:jc w:val="center"/>
        <w:rPr>
          <w:rFonts w:eastAsia="SimSun" w:cs="Times New Roman"/>
          <w:b/>
          <w:szCs w:val="28"/>
          <w:lang w:eastAsia="ru-RU"/>
        </w:rPr>
      </w:pPr>
      <w:r w:rsidRPr="002135B0">
        <w:rPr>
          <w:rFonts w:eastAsia="SimSun" w:cs="Times New Roman"/>
          <w:szCs w:val="28"/>
          <w:lang w:eastAsia="zh-CN"/>
        </w:rPr>
        <w:t>по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дисциплине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«Технологические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основы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Интернета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вещей»</w:t>
      </w: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26"/>
      </w:tblGrid>
      <w:tr w:rsidR="007E63EC" w:rsidRPr="0032675E" w14:paraId="33670906" w14:textId="77777777" w:rsidTr="00186FF2">
        <w:tc>
          <w:tcPr>
            <w:tcW w:w="4812" w:type="dxa"/>
          </w:tcPr>
          <w:p w14:paraId="73DAF7B1" w14:textId="77777777" w:rsidR="00186FF2" w:rsidRDefault="0032675E" w:rsidP="0032675E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b/>
                <w:bCs/>
                <w:sz w:val="24"/>
                <w:szCs w:val="24"/>
              </w:rPr>
            </w:pPr>
            <w:r w:rsidRPr="00186FF2">
              <w:rPr>
                <w:rFonts w:eastAsia="SimSun" w:cs="Times New Roman"/>
                <w:b/>
                <w:bCs/>
                <w:sz w:val="24"/>
                <w:szCs w:val="24"/>
              </w:rPr>
              <w:t>Выполни</w:t>
            </w:r>
            <w:r w:rsidR="00186FF2" w:rsidRPr="00186FF2">
              <w:rPr>
                <w:rFonts w:eastAsia="SimSun" w:cs="Times New Roman"/>
                <w:b/>
                <w:bCs/>
                <w:sz w:val="24"/>
                <w:szCs w:val="24"/>
              </w:rPr>
              <w:t>ли:</w:t>
            </w:r>
          </w:p>
          <w:p w14:paraId="325D3F55" w14:textId="16A881B2" w:rsidR="0032675E" w:rsidRPr="0032675E" w:rsidRDefault="00186FF2" w:rsidP="00186FF2">
            <w:pPr>
              <w:spacing w:after="15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С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тудент</w:t>
            </w:r>
            <w:r>
              <w:rPr>
                <w:rFonts w:eastAsia="SimSun" w:cs="Times New Roman"/>
                <w:sz w:val="24"/>
                <w:szCs w:val="24"/>
              </w:rPr>
              <w:t>ы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группы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ИВБО-</w:t>
            </w:r>
            <w:r w:rsidR="007E63EC">
              <w:rPr>
                <w:rFonts w:eastAsia="SimSun" w:cs="Times New Roman"/>
                <w:sz w:val="24"/>
                <w:szCs w:val="24"/>
              </w:rPr>
              <w:t>20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-23</w:t>
            </w:r>
          </w:p>
        </w:tc>
        <w:tc>
          <w:tcPr>
            <w:tcW w:w="4826" w:type="dxa"/>
          </w:tcPr>
          <w:p w14:paraId="3E536770" w14:textId="442CBD17" w:rsidR="0032675E" w:rsidRDefault="003363C1" w:rsidP="003363C1">
            <w:pPr>
              <w:spacing w:line="240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Смирнов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gramStart"/>
            <w:r w:rsidRPr="003363C1">
              <w:rPr>
                <w:rFonts w:eastAsia="SimSun" w:cs="Times New Roman"/>
                <w:sz w:val="24"/>
                <w:szCs w:val="24"/>
              </w:rPr>
              <w:t>С.А.</w:t>
            </w:r>
            <w:proofErr w:type="gramEnd"/>
          </w:p>
          <w:p w14:paraId="20B3F913" w14:textId="6E1683A4" w:rsidR="003363C1" w:rsidRPr="00091BF5" w:rsidRDefault="003363C1" w:rsidP="003363C1">
            <w:pPr>
              <w:spacing w:after="160" w:line="240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Деревянных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363C1">
              <w:rPr>
                <w:rFonts w:eastAsia="SimSun" w:cs="Times New Roman"/>
                <w:sz w:val="24"/>
                <w:szCs w:val="24"/>
              </w:rPr>
              <w:t>В.С.</w:t>
            </w:r>
          </w:p>
        </w:tc>
      </w:tr>
      <w:tr w:rsidR="007E63EC" w:rsidRPr="0032675E" w14:paraId="4F9EFF2D" w14:textId="77777777" w:rsidTr="00186FF2">
        <w:tc>
          <w:tcPr>
            <w:tcW w:w="4812" w:type="dxa"/>
          </w:tcPr>
          <w:p w14:paraId="12D1EAB9" w14:textId="77777777" w:rsidR="0032675E" w:rsidRPr="0032675E" w:rsidRDefault="00186FF2" w:rsidP="004A4668">
            <w:pPr>
              <w:spacing w:after="18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186FF2">
              <w:rPr>
                <w:rFonts w:eastAsia="SimSun" w:cs="Times New Roman"/>
                <w:sz w:val="24"/>
                <w:szCs w:val="24"/>
              </w:rPr>
              <w:t>Проверил:</w:t>
            </w:r>
          </w:p>
        </w:tc>
        <w:tc>
          <w:tcPr>
            <w:tcW w:w="4826" w:type="dxa"/>
          </w:tcPr>
          <w:p w14:paraId="1A266FE2" w14:textId="57350A55" w:rsidR="0032675E" w:rsidRPr="00186FF2" w:rsidRDefault="003363C1" w:rsidP="00186FF2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Синицын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gramStart"/>
            <w:r w:rsidRPr="003363C1">
              <w:rPr>
                <w:rFonts w:eastAsia="SimSun" w:cs="Times New Roman"/>
                <w:sz w:val="24"/>
                <w:szCs w:val="24"/>
              </w:rPr>
              <w:t>И.В.</w:t>
            </w:r>
            <w:proofErr w:type="gramEnd"/>
          </w:p>
        </w:tc>
      </w:tr>
    </w:tbl>
    <w:p w14:paraId="21B04587" w14:textId="59599E83" w:rsidR="0032675E" w:rsidRPr="0032675E" w:rsidRDefault="0032675E" w:rsidP="00186FF2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2025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="00186FF2">
        <w:rPr>
          <w:rFonts w:eastAsia="SimSun" w:cs="Times New Roman"/>
          <w:sz w:val="24"/>
          <w:szCs w:val="24"/>
          <w:lang w:eastAsia="ru-RU"/>
        </w:rPr>
        <w:t>г.</w:t>
      </w:r>
      <w:r w:rsidR="00186FF2">
        <w:rPr>
          <w:rFonts w:eastAsia="SimSun" w:cs="Times New Roman"/>
          <w:sz w:val="24"/>
          <w:szCs w:val="24"/>
          <w:lang w:eastAsia="ru-RU"/>
        </w:rPr>
        <w:br w:type="page"/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682044" w14:textId="77777777" w:rsidR="00694FB1" w:rsidRPr="007E63EC" w:rsidRDefault="00694FB1" w:rsidP="00132AEF">
          <w:pPr>
            <w:pStyle w:val="a"/>
            <w:numPr>
              <w:ilvl w:val="0"/>
              <w:numId w:val="0"/>
            </w:numPr>
            <w:jc w:val="center"/>
            <w:outlineLvl w:val="9"/>
          </w:pPr>
          <w:r w:rsidRPr="007E63EC">
            <w:t>Содержание</w:t>
          </w:r>
        </w:p>
        <w:p w14:paraId="127D519E" w14:textId="353AFED5" w:rsidR="0033135B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14292586" w:history="1">
            <w:r w:rsidR="0033135B" w:rsidRPr="003B35B8">
              <w:rPr>
                <w:rStyle w:val="af2"/>
                <w:noProof/>
              </w:rPr>
              <w:t>Введение</w:t>
            </w:r>
            <w:r w:rsidR="0033135B">
              <w:rPr>
                <w:noProof/>
                <w:webHidden/>
              </w:rPr>
              <w:tab/>
            </w:r>
            <w:r w:rsidR="0033135B">
              <w:rPr>
                <w:noProof/>
                <w:webHidden/>
              </w:rPr>
              <w:fldChar w:fldCharType="begin"/>
            </w:r>
            <w:r w:rsidR="0033135B">
              <w:rPr>
                <w:noProof/>
                <w:webHidden/>
              </w:rPr>
              <w:instrText xml:space="preserve"> PAGEREF _Toc214292586 \h </w:instrText>
            </w:r>
            <w:r w:rsidR="0033135B">
              <w:rPr>
                <w:noProof/>
                <w:webHidden/>
              </w:rPr>
            </w:r>
            <w:r w:rsidR="0033135B">
              <w:rPr>
                <w:noProof/>
                <w:webHidden/>
              </w:rPr>
              <w:fldChar w:fldCharType="separate"/>
            </w:r>
            <w:r w:rsidR="00884CBE">
              <w:rPr>
                <w:noProof/>
                <w:webHidden/>
              </w:rPr>
              <w:t>3</w:t>
            </w:r>
            <w:r w:rsidR="0033135B">
              <w:rPr>
                <w:noProof/>
                <w:webHidden/>
              </w:rPr>
              <w:fldChar w:fldCharType="end"/>
            </w:r>
          </w:hyperlink>
        </w:p>
        <w:p w14:paraId="6CB0CE06" w14:textId="2E1AC85F" w:rsidR="0033135B" w:rsidRDefault="0033135B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92587" w:history="1">
            <w:r w:rsidRPr="003B35B8">
              <w:rPr>
                <w:rStyle w:val="af2"/>
                <w:noProof/>
              </w:rPr>
              <w:t>1 Визуализация данных в Интернете вещей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4C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C9BCA" w14:textId="272F9389" w:rsidR="0033135B" w:rsidRDefault="0033135B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92588" w:history="1">
            <w:r w:rsidRPr="003B35B8">
              <w:rPr>
                <w:rStyle w:val="af2"/>
                <w:noProof/>
              </w:rPr>
              <w:t>1.1 WB-demo-kit v3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4C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16589" w14:textId="7AD6C27D" w:rsidR="0033135B" w:rsidRDefault="0033135B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92589" w:history="1">
            <w:r w:rsidRPr="003B35B8">
              <w:rPr>
                <w:rStyle w:val="af2"/>
                <w:noProof/>
              </w:rPr>
              <w:t>1.2 WB-demo-kit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4CB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E161" w14:textId="67DE4A05" w:rsidR="0033135B" w:rsidRDefault="0033135B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92590" w:history="1">
            <w:r w:rsidRPr="003B35B8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84CB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CB91" w14:textId="38C33150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59854B45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69A58ED9" w14:textId="77777777" w:rsidR="00402C66" w:rsidRDefault="009E241C" w:rsidP="00F5484C">
      <w:pPr>
        <w:pStyle w:val="a"/>
        <w:numPr>
          <w:ilvl w:val="0"/>
          <w:numId w:val="0"/>
        </w:numPr>
        <w:jc w:val="center"/>
      </w:pPr>
      <w:bookmarkStart w:id="0" w:name="_Toc214292586"/>
      <w:r w:rsidRPr="007E63EC">
        <w:lastRenderedPageBreak/>
        <w:t>Введение</w:t>
      </w:r>
      <w:bookmarkEnd w:id="0"/>
    </w:p>
    <w:p w14:paraId="7F4E6AFF" w14:textId="77777777" w:rsidR="00FC12CF" w:rsidRPr="00FC12CF" w:rsidRDefault="00FC12CF" w:rsidP="00FC12CF">
      <w:r w:rsidRPr="00FC12CF">
        <w:t>Системы Интернета вещей часто характеризуется большим количеством разнородных компонентов, и для корректного взаимодействия этих компонентов (</w:t>
      </w:r>
      <w:proofErr w:type="gramStart"/>
      <w:r w:rsidRPr="00FC12CF">
        <w:t>т.е.</w:t>
      </w:r>
      <w:proofErr w:type="gramEnd"/>
      <w:r w:rsidRPr="00FC12CF">
        <w:t xml:space="preserve"> для обмена данным без потерь и повреждения) необходимо поддерживать синтаксическую совместимость. Некоторые форматы представления данных особенно хорошо подходят для обмена данными между компонентами системы Интернета вещей и между различными системами. Примером таких форматов представления данных может служить XML (расширяемый язык разметки) и JSON.</w:t>
      </w:r>
    </w:p>
    <w:p w14:paraId="7E6BACD9" w14:textId="5C07BBF3" w:rsidR="00FC12CF" w:rsidRPr="00FC12CF" w:rsidRDefault="00FC12CF" w:rsidP="00FC12CF">
      <w:r w:rsidRPr="00FC12CF">
        <w:rPr>
          <w:b/>
          <w:bCs/>
        </w:rPr>
        <w:t>XML</w:t>
      </w:r>
      <w:r w:rsidRPr="00FC12CF">
        <w:t xml:space="preserve"> (англ. </w:t>
      </w:r>
      <w:proofErr w:type="spellStart"/>
      <w:r w:rsidRPr="00FC12CF">
        <w:t>eXtensible</w:t>
      </w:r>
      <w:proofErr w:type="spellEnd"/>
      <w:r w:rsidRPr="00FC12CF">
        <w:t xml:space="preserve"> </w:t>
      </w:r>
      <w:proofErr w:type="spellStart"/>
      <w:r w:rsidRPr="00FC12CF">
        <w:t>Markup</w:t>
      </w:r>
      <w:proofErr w:type="spellEnd"/>
      <w:r w:rsidRPr="00FC12CF">
        <w:t xml:space="preserve"> Language) — расширяемый язык разметки. Рекомендован Консорциумом Всемирной паутины (W3C). Язык называется расширяемым, поскольку он не фиксирует разметку, используемую в документах: разработчик волен создать разметку в соответствии с потребностями к конкретной области, будучи ограниченным лишь синтаксическими правилами языка.</w:t>
      </w:r>
    </w:p>
    <w:p w14:paraId="03D2F68C" w14:textId="77777777" w:rsidR="00FC12CF" w:rsidRPr="00FC12CF" w:rsidRDefault="00FC12CF" w:rsidP="00FC12CF">
      <w:r w:rsidRPr="00FC12CF">
        <w:t>XML хранит данные в текстовом формате. Это обеспечивает независимый от программного и аппаратного обеспечения способ хранения, транспортировки и обмена данными. XML также облегчает расширение или обновление до новых операционных систем, новых приложений или новых браузеров без потери данных.</w:t>
      </w:r>
    </w:p>
    <w:p w14:paraId="3221F5BB" w14:textId="77777777" w:rsidR="00FC12CF" w:rsidRPr="00FC12CF" w:rsidRDefault="00FC12CF" w:rsidP="00FC12CF">
      <w:pPr>
        <w:rPr>
          <w:b/>
          <w:bCs/>
        </w:rPr>
      </w:pPr>
      <w:r w:rsidRPr="00FC12CF">
        <w:rPr>
          <w:b/>
          <w:bCs/>
        </w:rPr>
        <w:t>Преимущества XML:</w:t>
      </w:r>
    </w:p>
    <w:p w14:paraId="161F6E36" w14:textId="77777777" w:rsidR="00FC12CF" w:rsidRDefault="00FC12CF" w:rsidP="00FC12CF">
      <w:pPr>
        <w:pStyle w:val="a1"/>
        <w:numPr>
          <w:ilvl w:val="0"/>
          <w:numId w:val="32"/>
        </w:numPr>
        <w:ind w:left="0" w:firstLine="709"/>
      </w:pPr>
      <w:r w:rsidRPr="00FC12CF">
        <w:t>Поддержка метаданных</w:t>
      </w:r>
    </w:p>
    <w:p w14:paraId="4F491A1F" w14:textId="42D8E6EA" w:rsidR="00FC12CF" w:rsidRPr="00FC12CF" w:rsidRDefault="00FC12CF" w:rsidP="00FC12CF">
      <w:r w:rsidRPr="00FC12CF">
        <w:t>Одним из самых больших преимуществ XML является то, что метаданные возможно помещать в теги в форме атрибутов (в JSON атрибуты будут добавлены как другие поля-члены в представлении данных, которые НЕ могут быть желательны).</w:t>
      </w:r>
    </w:p>
    <w:p w14:paraId="4DBAA30C" w14:textId="77777777" w:rsidR="00FC12CF" w:rsidRDefault="00FC12CF" w:rsidP="00FC12CF">
      <w:pPr>
        <w:pStyle w:val="a1"/>
        <w:numPr>
          <w:ilvl w:val="0"/>
          <w:numId w:val="31"/>
        </w:numPr>
        <w:ind w:left="0" w:firstLine="709"/>
      </w:pPr>
      <w:r w:rsidRPr="00FC12CF">
        <w:t>Визуализация браузера</w:t>
      </w:r>
    </w:p>
    <w:p w14:paraId="427BF91E" w14:textId="2C9AE7C8" w:rsidR="00FC12CF" w:rsidRPr="00FC12CF" w:rsidRDefault="00FC12CF" w:rsidP="00FC12CF">
      <w:r w:rsidRPr="00FC12CF">
        <w:t xml:space="preserve">Большинство браузеров отображают XML в удобочитаемой и организованной форме. Древовидная структура XML в браузере позволяет </w:t>
      </w:r>
      <w:r w:rsidRPr="00FC12CF">
        <w:lastRenderedPageBreak/>
        <w:t>пользователям естественным образом сворачивать отдельные элементы дерева. Эта функция будет особенно полезна при отладке.</w:t>
      </w:r>
    </w:p>
    <w:p w14:paraId="2CB6659B" w14:textId="77777777" w:rsidR="00FC12CF" w:rsidRDefault="00FC12CF" w:rsidP="00FC12CF">
      <w:pPr>
        <w:pStyle w:val="a1"/>
        <w:numPr>
          <w:ilvl w:val="0"/>
          <w:numId w:val="30"/>
        </w:numPr>
        <w:ind w:left="0" w:firstLine="709"/>
      </w:pPr>
      <w:r w:rsidRPr="00FC12CF">
        <w:t>Поддержка смешанного контента</w:t>
      </w:r>
    </w:p>
    <w:p w14:paraId="2910D648" w14:textId="6B9E2320" w:rsidR="00FC12CF" w:rsidRPr="00FC12CF" w:rsidRDefault="00FC12CF" w:rsidP="00FC12CF">
      <w:r w:rsidRPr="00FC12CF">
        <w:t>Хорошим вариантом использования XML является возможность передачи смешанного контента в пределах одной и той же полезной нагрузки данных. Этот смешанный контент четко различается по разным тегам.</w:t>
      </w:r>
    </w:p>
    <w:p w14:paraId="5576696E" w14:textId="77777777" w:rsidR="00FC12CF" w:rsidRPr="00FC12CF" w:rsidRDefault="00FC12CF" w:rsidP="00FC12CF">
      <w:r w:rsidRPr="00FC12CF">
        <w:rPr>
          <w:b/>
          <w:bCs/>
        </w:rPr>
        <w:t>JSON</w:t>
      </w:r>
      <w:r w:rsidRPr="00FC12CF">
        <w:t xml:space="preserve"> (англ. JavaScript Object </w:t>
      </w:r>
      <w:proofErr w:type="spellStart"/>
      <w:r w:rsidRPr="00FC12CF">
        <w:t>Notation</w:t>
      </w:r>
      <w:proofErr w:type="spellEnd"/>
      <w:r w:rsidRPr="00FC12CF">
        <w:t>) — текстовый формат обмена данными, основанный на JavaScript. Как и многие другие текстовые форматы, JSON легко читается людьми. Несмотря на происхождение от JavaScript (точнее, от подмножества языка стандарта ECMA-262 1999 года), формат считается независимым от языка и может использоваться практически с любым языком программирования. Для многих языков существует готовый код для создания и обработки данных в формате JSON.</w:t>
      </w:r>
    </w:p>
    <w:p w14:paraId="3AB7849E" w14:textId="77777777" w:rsidR="00FC12CF" w:rsidRPr="00FC12CF" w:rsidRDefault="00FC12CF" w:rsidP="00FC12CF">
      <w:pPr>
        <w:rPr>
          <w:b/>
          <w:bCs/>
        </w:rPr>
      </w:pPr>
      <w:r w:rsidRPr="00FC12CF">
        <w:rPr>
          <w:b/>
          <w:bCs/>
        </w:rPr>
        <w:t>Преимущества JSON</w:t>
      </w:r>
    </w:p>
    <w:p w14:paraId="3F85CAAB" w14:textId="77777777" w:rsidR="00FC12CF" w:rsidRDefault="00FC12CF" w:rsidP="00FC12CF">
      <w:pPr>
        <w:numPr>
          <w:ilvl w:val="0"/>
          <w:numId w:val="33"/>
        </w:numPr>
        <w:ind w:left="0" w:firstLine="720"/>
      </w:pPr>
      <w:r w:rsidRPr="00FC12CF">
        <w:t>Более подробная структурная информация в документе</w:t>
      </w:r>
    </w:p>
    <w:p w14:paraId="2D676B34" w14:textId="06106F2D" w:rsidR="00FC12CF" w:rsidRPr="00FC12CF" w:rsidRDefault="00FC12CF" w:rsidP="00FC12CF">
      <w:pPr>
        <w:ind w:firstLine="0"/>
      </w:pPr>
      <w:r w:rsidRPr="00FC12CF">
        <w:t>XML требует открытия и закрытия тегов, а JSON использует пары имя / значение, четко обозначенные «</w:t>
      </w:r>
      <w:proofErr w:type="gramStart"/>
      <w:r w:rsidRPr="00FC12CF">
        <w:t>{« и</w:t>
      </w:r>
      <w:proofErr w:type="gramEnd"/>
      <w:r w:rsidRPr="00FC12CF">
        <w:t xml:space="preserve"> «}» для объектов, «</w:t>
      </w:r>
      <w:proofErr w:type="gramStart"/>
      <w:r w:rsidRPr="00FC12CF">
        <w:t>[« и</w:t>
      </w:r>
      <w:proofErr w:type="gramEnd"/>
      <w:r w:rsidRPr="00FC12CF">
        <w:t xml:space="preserve"> «]» для массивов, «,» (запятую) для разделения пары и «:» (двоеточие) для отделения имени от значения. Можно легко различить число 1 и строку "1", поскольку числа, строки (и логические значения) представлены по-разному в JSON. Можно легко различать отдельные элементы и коллекции одного размера (используя массивы JSON).</w:t>
      </w:r>
    </w:p>
    <w:p w14:paraId="4D0D5918" w14:textId="77777777" w:rsidR="00FC12CF" w:rsidRDefault="00FC12CF" w:rsidP="00FC12CF">
      <w:pPr>
        <w:numPr>
          <w:ilvl w:val="0"/>
          <w:numId w:val="33"/>
        </w:numPr>
        <w:ind w:left="0" w:firstLine="720"/>
      </w:pPr>
      <w:r w:rsidRPr="00FC12CF">
        <w:t>Малый размер сообщения</w:t>
      </w:r>
    </w:p>
    <w:p w14:paraId="73888081" w14:textId="141FD5F2" w:rsidR="00FC12CF" w:rsidRPr="00FC12CF" w:rsidRDefault="00FC12CF" w:rsidP="00FC12CF">
      <w:pPr>
        <w:ind w:firstLine="0"/>
      </w:pPr>
      <w:r w:rsidRPr="00FC12CF">
        <w:t>При одинаковом объеме информации JSON почти всегда значительно меньше, что приводит к более быстрой передаче и обработке.</w:t>
      </w:r>
    </w:p>
    <w:p w14:paraId="60C1959D" w14:textId="77777777" w:rsidR="00FC12CF" w:rsidRDefault="00FC12CF" w:rsidP="00FC12CF">
      <w:pPr>
        <w:numPr>
          <w:ilvl w:val="0"/>
          <w:numId w:val="33"/>
        </w:numPr>
        <w:ind w:left="0" w:firstLine="720"/>
      </w:pPr>
      <w:r w:rsidRPr="00FC12CF">
        <w:t>Близость к JavaScript</w:t>
      </w:r>
    </w:p>
    <w:p w14:paraId="56B6D42A" w14:textId="6305635B" w:rsidR="00FC12CF" w:rsidRPr="00FC12CF" w:rsidRDefault="00FC12CF" w:rsidP="00FC12CF">
      <w:pPr>
        <w:ind w:firstLine="0"/>
      </w:pPr>
      <w:r w:rsidRPr="00FC12CF">
        <w:t>JSON является подмножеством JavaScript, поэтому код для его анализа и упаковки вполне естественно вписывается в код JavaScript.</w:t>
      </w:r>
    </w:p>
    <w:p w14:paraId="0F66138B" w14:textId="5E5C4AEB" w:rsidR="00F5484C" w:rsidRDefault="00FC12CF" w:rsidP="00FC12CF">
      <w:pPr>
        <w:numPr>
          <w:ilvl w:val="0"/>
          <w:numId w:val="33"/>
        </w:numPr>
        <w:ind w:left="0" w:firstLine="720"/>
      </w:pPr>
      <w:r w:rsidRPr="00FC12CF">
        <w:t xml:space="preserve">Проще представить значение </w:t>
      </w:r>
      <w:proofErr w:type="spellStart"/>
      <w:r w:rsidRPr="00FC12CF">
        <w:t>null</w:t>
      </w:r>
      <w:proofErr w:type="spellEnd"/>
    </w:p>
    <w:p w14:paraId="10764A45" w14:textId="77777777" w:rsidR="00FC12CF" w:rsidRPr="00F5484C" w:rsidRDefault="00FC12CF" w:rsidP="00FC12CF">
      <w:pPr>
        <w:ind w:firstLine="0"/>
      </w:pPr>
    </w:p>
    <w:p w14:paraId="175BED7B" w14:textId="111AEA42" w:rsidR="00AB1171" w:rsidRPr="00AB1171" w:rsidRDefault="00AB1171" w:rsidP="00AB1171">
      <w:pPr>
        <w:pStyle w:val="a"/>
      </w:pPr>
      <w:bookmarkStart w:id="1" w:name="_Toc214292587"/>
      <w:r w:rsidRPr="00AB1171">
        <w:lastRenderedPageBreak/>
        <w:t>Визуализация данных в Интернете вещей</w:t>
      </w:r>
      <w:bookmarkEnd w:id="1"/>
    </w:p>
    <w:p w14:paraId="063D8852" w14:textId="2B25AE2E" w:rsidR="00AB1171" w:rsidRDefault="00AB1171" w:rsidP="008E40DC">
      <w:pPr>
        <w:pStyle w:val="2"/>
      </w:pPr>
      <w:bookmarkStart w:id="2" w:name="_Toc214292588"/>
      <w:r w:rsidRPr="00AB1171">
        <w:t>WB-</w:t>
      </w:r>
      <w:proofErr w:type="spellStart"/>
      <w:r w:rsidRPr="00AB1171">
        <w:t>demo</w:t>
      </w:r>
      <w:proofErr w:type="spellEnd"/>
      <w:r w:rsidRPr="00AB1171">
        <w:t>-</w:t>
      </w:r>
      <w:proofErr w:type="spellStart"/>
      <w:r w:rsidRPr="00AB1171">
        <w:t>kit</w:t>
      </w:r>
      <w:proofErr w:type="spellEnd"/>
      <w:r w:rsidRPr="00AB1171">
        <w:t xml:space="preserve"> v3</w:t>
      </w:r>
      <w:bookmarkEnd w:id="2"/>
    </w:p>
    <w:p w14:paraId="6909429E" w14:textId="4CACDFC1" w:rsidR="00210D71" w:rsidRPr="00210D71" w:rsidRDefault="00210D71" w:rsidP="00210D71">
      <w:r>
        <w:t xml:space="preserve">В листинге 1 представлен </w:t>
      </w:r>
      <w:r w:rsidR="009F4E40">
        <w:t>класс,</w:t>
      </w:r>
      <w:r>
        <w:t xml:space="preserve"> написанный на языке </w:t>
      </w:r>
      <w:r>
        <w:rPr>
          <w:lang w:val="en-US"/>
        </w:rPr>
        <w:t>python</w:t>
      </w:r>
      <w:r w:rsidR="009F4E40">
        <w:t>,</w:t>
      </w:r>
      <w:r>
        <w:t xml:space="preserve"> который </w:t>
      </w:r>
      <w:r w:rsidR="009F4E40">
        <w:t>является</w:t>
      </w:r>
      <w:r>
        <w:t xml:space="preserve"> определением </w:t>
      </w:r>
      <w:r w:rsidR="009F4E40">
        <w:t>одного измерения.</w:t>
      </w:r>
    </w:p>
    <w:p w14:paraId="6B632C97" w14:textId="7C54E0BA" w:rsidR="003B35C4" w:rsidRDefault="003269AE" w:rsidP="00786562">
      <w:pPr>
        <w:ind w:left="709" w:firstLine="0"/>
      </w:pPr>
      <w:r w:rsidRPr="003269AE">
        <w:drawing>
          <wp:inline distT="0" distB="0" distL="0" distR="0" wp14:anchorId="5F3E3582" wp14:editId="01DAE20F">
            <wp:extent cx="5096586" cy="866896"/>
            <wp:effectExtent l="0" t="0" r="8890" b="9525"/>
            <wp:docPr id="156514790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790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95EA" w14:textId="0E8DEA0A" w:rsidR="003269AE" w:rsidRPr="003269AE" w:rsidRDefault="003269AE" w:rsidP="003269AE">
      <w:pPr>
        <w:pStyle w:val="af5"/>
      </w:pPr>
      <w:r>
        <w:t xml:space="preserve">Рисунок 1 - </w:t>
      </w:r>
      <w:r w:rsidR="00210D71" w:rsidRPr="00210D71">
        <w:t>Команды для подписки на топики</w:t>
      </w:r>
    </w:p>
    <w:p w14:paraId="001D99F6" w14:textId="7BC215E6" w:rsidR="003269AE" w:rsidRPr="00210D71" w:rsidRDefault="003269AE" w:rsidP="003269AE">
      <w:pPr>
        <w:pStyle w:val="af3"/>
      </w:pPr>
      <w:r>
        <w:t xml:space="preserve">Листинг 1 – </w:t>
      </w:r>
      <w:proofErr w:type="gramStart"/>
      <w:r w:rsidR="00210D71">
        <w:t>Класс</w:t>
      </w:r>
      <w:proofErr w:type="gramEnd"/>
      <w:r w:rsidR="00210D71">
        <w:t xml:space="preserve"> который описывает 1 запись в файл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269AE" w:rsidRPr="003269AE" w14:paraId="15107B53" w14:textId="77777777" w:rsidTr="003269AE">
        <w:tc>
          <w:tcPr>
            <w:tcW w:w="9628" w:type="dxa"/>
          </w:tcPr>
          <w:p w14:paraId="5C019830" w14:textId="77777777" w:rsidR="003269AE" w:rsidRPr="003269AE" w:rsidRDefault="003269AE" w:rsidP="003269AE">
            <w:pPr>
              <w:pStyle w:val="af4"/>
              <w:rPr>
                <w:lang w:val="en-US"/>
              </w:rPr>
            </w:pPr>
            <w:r w:rsidRPr="003269AE">
              <w:rPr>
                <w:lang w:val="en-US"/>
              </w:rPr>
              <w:t>from datetime import datetime</w:t>
            </w:r>
            <w:r w:rsidRPr="003269AE">
              <w:rPr>
                <w:lang w:val="en-US"/>
              </w:rPr>
              <w:br/>
              <w:t xml:space="preserve">from </w:t>
            </w:r>
            <w:proofErr w:type="spellStart"/>
            <w:r w:rsidRPr="003269AE">
              <w:rPr>
                <w:lang w:val="en-US"/>
              </w:rPr>
              <w:t>pydantic</w:t>
            </w:r>
            <w:proofErr w:type="spellEnd"/>
            <w:r w:rsidRPr="003269AE">
              <w:rPr>
                <w:lang w:val="en-US"/>
              </w:rPr>
              <w:t xml:space="preserve"> import </w:t>
            </w:r>
            <w:proofErr w:type="spellStart"/>
            <w:r w:rsidRPr="003269AE">
              <w:rPr>
                <w:lang w:val="en-US"/>
              </w:rPr>
              <w:t>BaseModel</w:t>
            </w:r>
            <w:proofErr w:type="spellEnd"/>
            <w:r w:rsidRPr="003269AE">
              <w:rPr>
                <w:lang w:val="en-US"/>
              </w:rPr>
              <w:t xml:space="preserve">, </w:t>
            </w:r>
            <w:proofErr w:type="spellStart"/>
            <w:r w:rsidRPr="003269AE">
              <w:rPr>
                <w:lang w:val="en-US"/>
              </w:rPr>
              <w:t>field_validator</w:t>
            </w:r>
            <w:proofErr w:type="spellEnd"/>
            <w:r w:rsidRPr="003269AE">
              <w:rPr>
                <w:lang w:val="en-US"/>
              </w:rPr>
              <w:br/>
            </w:r>
            <w:r w:rsidRPr="003269AE">
              <w:rPr>
                <w:b/>
                <w:bCs/>
                <w:lang w:val="en-US"/>
              </w:rPr>
              <w:br/>
              <w:t xml:space="preserve">class </w:t>
            </w:r>
            <w:proofErr w:type="spellStart"/>
            <w:r w:rsidRPr="003269AE">
              <w:rPr>
                <w:b/>
                <w:bCs/>
                <w:lang w:val="en-US"/>
              </w:rPr>
              <w:t>SensorReading</w:t>
            </w:r>
            <w:proofErr w:type="spellEnd"/>
            <w:r w:rsidRPr="003269AE">
              <w:rPr>
                <w:b/>
                <w:bCs/>
                <w:lang w:val="en-US"/>
              </w:rPr>
              <w:t>(</w:t>
            </w:r>
            <w:proofErr w:type="spellStart"/>
            <w:r w:rsidRPr="003269AE">
              <w:rPr>
                <w:b/>
                <w:bCs/>
                <w:lang w:val="en-US"/>
              </w:rPr>
              <w:t>BaseModel</w:t>
            </w:r>
            <w:proofErr w:type="spellEnd"/>
            <w:r w:rsidRPr="003269AE">
              <w:rPr>
                <w:b/>
                <w:bCs/>
                <w:lang w:val="en-US"/>
              </w:rPr>
              <w:t>):</w:t>
            </w:r>
            <w:r w:rsidRPr="003269AE">
              <w:rPr>
                <w:b/>
                <w:bCs/>
                <w:lang w:val="en-US"/>
              </w:rPr>
              <w:br/>
              <w:t xml:space="preserve">    illuminance: float</w:t>
            </w:r>
            <w:r w:rsidRPr="003269AE">
              <w:rPr>
                <w:b/>
                <w:bCs/>
                <w:lang w:val="en-US"/>
              </w:rPr>
              <w:br/>
              <w:t xml:space="preserve">    voltage: float</w:t>
            </w:r>
            <w:r w:rsidRPr="003269AE">
              <w:rPr>
                <w:b/>
                <w:bCs/>
                <w:lang w:val="en-US"/>
              </w:rPr>
              <w:br/>
              <w:t xml:space="preserve">    co2: float</w:t>
            </w:r>
            <w:r w:rsidRPr="003269AE">
              <w:rPr>
                <w:b/>
                <w:bCs/>
                <w:lang w:val="en-US"/>
              </w:rPr>
              <w:br/>
              <w:t xml:space="preserve">    case: int</w:t>
            </w:r>
            <w:r w:rsidRPr="003269AE">
              <w:rPr>
                <w:b/>
                <w:bCs/>
                <w:lang w:val="en-US"/>
              </w:rPr>
              <w:br/>
              <w:t xml:space="preserve">    time: datetime</w:t>
            </w:r>
            <w:r w:rsidRPr="003269AE">
              <w:rPr>
                <w:lang w:val="en-US"/>
              </w:rPr>
              <w:br/>
            </w:r>
            <w:r w:rsidRPr="003269AE">
              <w:rPr>
                <w:lang w:val="en-US"/>
              </w:rPr>
              <w:br/>
              <w:t xml:space="preserve">    @field_validator("illuminance", "voltage", "case", "co2", mode="before")</w:t>
            </w:r>
            <w:r w:rsidRPr="003269AE">
              <w:rPr>
                <w:lang w:val="en-US"/>
              </w:rPr>
              <w:br/>
              <w:t xml:space="preserve">    def </w:t>
            </w:r>
            <w:proofErr w:type="spellStart"/>
            <w:r w:rsidRPr="003269AE">
              <w:rPr>
                <w:lang w:val="en-US"/>
              </w:rPr>
              <w:t>parse_numbers</w:t>
            </w:r>
            <w:proofErr w:type="spellEnd"/>
            <w:r w:rsidRPr="003269AE">
              <w:rPr>
                <w:lang w:val="en-US"/>
              </w:rPr>
              <w:t>(</w:t>
            </w:r>
            <w:proofErr w:type="spellStart"/>
            <w:r w:rsidRPr="003269AE">
              <w:rPr>
                <w:lang w:val="en-US"/>
              </w:rPr>
              <w:t>cls</w:t>
            </w:r>
            <w:proofErr w:type="spellEnd"/>
            <w:r w:rsidRPr="003269AE">
              <w:rPr>
                <w:lang w:val="en-US"/>
              </w:rPr>
              <w:t>, v):</w:t>
            </w:r>
            <w:r w:rsidRPr="003269AE">
              <w:rPr>
                <w:lang w:val="en-US"/>
              </w:rPr>
              <w:br/>
              <w:t xml:space="preserve">        try:</w:t>
            </w:r>
            <w:r w:rsidRPr="003269AE">
              <w:rPr>
                <w:lang w:val="en-US"/>
              </w:rPr>
              <w:br/>
              <w:t xml:space="preserve">            if v in {"illuminance", "voltage", "co2"}:</w:t>
            </w:r>
            <w:r w:rsidRPr="003269AE">
              <w:rPr>
                <w:lang w:val="en-US"/>
              </w:rPr>
              <w:br/>
              <w:t xml:space="preserve">                return float(v)</w:t>
            </w:r>
            <w:r w:rsidRPr="003269AE">
              <w:rPr>
                <w:lang w:val="en-US"/>
              </w:rPr>
              <w:br/>
              <w:t xml:space="preserve">            </w:t>
            </w:r>
            <w:proofErr w:type="spellStart"/>
            <w:r w:rsidRPr="003269AE">
              <w:rPr>
                <w:lang w:val="en-US"/>
              </w:rPr>
              <w:t>elif</w:t>
            </w:r>
            <w:proofErr w:type="spellEnd"/>
            <w:r w:rsidRPr="003269AE">
              <w:rPr>
                <w:lang w:val="en-US"/>
              </w:rPr>
              <w:t xml:space="preserve"> v in {"case"}:</w:t>
            </w:r>
            <w:r w:rsidRPr="003269AE">
              <w:rPr>
                <w:lang w:val="en-US"/>
              </w:rPr>
              <w:br/>
              <w:t xml:space="preserve">                return int(v)</w:t>
            </w:r>
            <w:r w:rsidRPr="003269AE">
              <w:rPr>
                <w:lang w:val="en-US"/>
              </w:rPr>
              <w:br/>
              <w:t xml:space="preserve">        except </w:t>
            </w:r>
            <w:proofErr w:type="spellStart"/>
            <w:r w:rsidRPr="003269AE">
              <w:rPr>
                <w:lang w:val="en-US"/>
              </w:rPr>
              <w:t>ValueError</w:t>
            </w:r>
            <w:proofErr w:type="spellEnd"/>
            <w:r w:rsidRPr="003269AE">
              <w:rPr>
                <w:lang w:val="en-US"/>
              </w:rPr>
              <w:t>:</w:t>
            </w:r>
            <w:r w:rsidRPr="003269AE">
              <w:rPr>
                <w:lang w:val="en-US"/>
              </w:rPr>
              <w:br/>
              <w:t xml:space="preserve">            return v</w:t>
            </w:r>
            <w:r w:rsidRPr="003269AE">
              <w:rPr>
                <w:lang w:val="en-US"/>
              </w:rPr>
              <w:br/>
              <w:t xml:space="preserve">        return v</w:t>
            </w:r>
          </w:p>
          <w:p w14:paraId="32FFA959" w14:textId="77777777" w:rsidR="003269AE" w:rsidRPr="003269AE" w:rsidRDefault="003269AE" w:rsidP="003269AE">
            <w:pPr>
              <w:pStyle w:val="af4"/>
              <w:rPr>
                <w:lang w:val="en-US"/>
              </w:rPr>
            </w:pPr>
          </w:p>
        </w:tc>
      </w:tr>
    </w:tbl>
    <w:p w14:paraId="0033CDD1" w14:textId="77777777" w:rsidR="009F4E40" w:rsidRDefault="009F4E40" w:rsidP="009F4E40">
      <w:pPr>
        <w:pStyle w:val="af9"/>
      </w:pPr>
      <w:r>
        <w:t xml:space="preserve">Программа, которая подписывается на </w:t>
      </w:r>
      <w:r w:rsidRPr="00BE3BC6">
        <w:t>несколько</w:t>
      </w:r>
      <w:r>
        <w:t xml:space="preserve"> </w:t>
      </w:r>
      <w:r w:rsidRPr="00BE3BC6">
        <w:t>MQTT</w:t>
      </w:r>
      <w:r>
        <w:t xml:space="preserve"> </w:t>
      </w:r>
      <w:r w:rsidRPr="00BE3BC6">
        <w:t>топиков</w:t>
      </w:r>
      <w:r>
        <w:t>, собирает данные на устройстве «</w:t>
      </w:r>
      <w:r w:rsidRPr="00AB1171">
        <w:t>WB-</w:t>
      </w:r>
      <w:proofErr w:type="spellStart"/>
      <w:r w:rsidRPr="00AB1171">
        <w:t>demo</w:t>
      </w:r>
      <w:proofErr w:type="spellEnd"/>
      <w:r w:rsidRPr="00AB1171">
        <w:t>-</w:t>
      </w:r>
      <w:proofErr w:type="spellStart"/>
      <w:r w:rsidRPr="00AB1171">
        <w:t>kit</w:t>
      </w:r>
      <w:proofErr w:type="spellEnd"/>
      <w:r w:rsidRPr="00AB1171">
        <w:t xml:space="preserve"> v3</w:t>
      </w:r>
      <w:r>
        <w:t xml:space="preserve">» и записывает их в файл формата </w:t>
      </w:r>
      <w:r w:rsidRPr="00AB1171">
        <w:rPr>
          <w:lang w:val="en-US"/>
        </w:rPr>
        <w:t>JSON</w:t>
      </w:r>
      <w:r>
        <w:t>, представлена в листинге 2.</w:t>
      </w:r>
    </w:p>
    <w:p w14:paraId="5E6B7F4D" w14:textId="77777777" w:rsidR="009F4E40" w:rsidRDefault="009F4E40" w:rsidP="009F4E40">
      <w:r>
        <w:t>Данные были собраны от датчиков</w:t>
      </w:r>
    </w:p>
    <w:p w14:paraId="5CFF858A" w14:textId="77777777" w:rsidR="009F4E40" w:rsidRPr="00786562" w:rsidRDefault="009F4E40" w:rsidP="009F4E40">
      <w:pPr>
        <w:ind w:left="709" w:firstLine="0"/>
      </w:pPr>
      <w:r w:rsidRPr="00786562">
        <w:t>1.</w:t>
      </w:r>
      <w:r w:rsidRPr="00786562">
        <w:tab/>
        <w:t>Датчик уровня шума устройства WB-MSW v.4 (А6)</w:t>
      </w:r>
    </w:p>
    <w:p w14:paraId="51B2DBD1" w14:textId="77777777" w:rsidR="009F4E40" w:rsidRPr="00786562" w:rsidRDefault="009F4E40" w:rsidP="009F4E40">
      <w:pPr>
        <w:ind w:left="709" w:firstLine="0"/>
      </w:pPr>
      <w:r w:rsidRPr="00786562">
        <w:t>2.</w:t>
      </w:r>
      <w:r w:rsidRPr="00786562">
        <w:tab/>
        <w:t>Датчик освещенности устройства WB-MS v.4 (А6)</w:t>
      </w:r>
    </w:p>
    <w:p w14:paraId="09E1AA07" w14:textId="0CE4BC22" w:rsidR="009F4E40" w:rsidRDefault="009F4E40" w:rsidP="009F4E40">
      <w:pPr>
        <w:ind w:left="709" w:firstLine="0"/>
      </w:pPr>
      <w:r w:rsidRPr="00786562">
        <w:t>3.</w:t>
      </w:r>
      <w:r w:rsidRPr="00786562">
        <w:tab/>
        <w:t>Напряжение на любом устройстве стенда</w:t>
      </w:r>
    </w:p>
    <w:p w14:paraId="4E600AAA" w14:textId="11F54841" w:rsidR="00BE3BC6" w:rsidRPr="00BE3BC6" w:rsidRDefault="00BE3BC6" w:rsidP="00786562">
      <w:pPr>
        <w:pStyle w:val="af3"/>
      </w:pPr>
      <w:r>
        <w:t>Листинг</w:t>
      </w:r>
      <w:r w:rsidR="00517FCB">
        <w:t xml:space="preserve"> </w:t>
      </w:r>
      <w:r w:rsidR="00210D71">
        <w:t>2</w:t>
      </w:r>
      <w:r w:rsidR="00517FCB">
        <w:t xml:space="preserve"> </w:t>
      </w:r>
      <w:r>
        <w:t>–</w:t>
      </w:r>
      <w:r w:rsidR="00517FCB">
        <w:t xml:space="preserve"> </w:t>
      </w:r>
      <w:r w:rsidR="00210D71">
        <w:t xml:space="preserve">Программа на </w:t>
      </w:r>
      <w:r w:rsidR="00210D71">
        <w:rPr>
          <w:lang w:val="en-US"/>
        </w:rPr>
        <w:t>Python</w:t>
      </w:r>
      <w:r w:rsidR="00210D71" w:rsidRPr="00210D71">
        <w:t xml:space="preserve"> </w:t>
      </w:r>
      <w:r w:rsidR="00210D71">
        <w:t>для опроса датчиков, путем подписки на получение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E3BC6" w:rsidRPr="00FC12CF" w14:paraId="494126C4" w14:textId="77777777" w:rsidTr="00BE3BC6">
        <w:tc>
          <w:tcPr>
            <w:tcW w:w="9628" w:type="dxa"/>
          </w:tcPr>
          <w:p w14:paraId="4D8382E3" w14:textId="23EC100F" w:rsidR="00BE3BC6" w:rsidRPr="002B002F" w:rsidRDefault="00A50311" w:rsidP="00BE3BC6">
            <w:pPr>
              <w:pStyle w:val="af4"/>
              <w:rPr>
                <w:lang w:val="en-US"/>
              </w:rPr>
            </w:pPr>
            <w:r w:rsidRPr="00A50311">
              <w:rPr>
                <w:lang w:val="en-US"/>
              </w:rPr>
              <w:t>import time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 w:rsidRPr="00A50311">
              <w:rPr>
                <w:lang w:val="en-US"/>
              </w:rPr>
              <w:t>paho.mqtt</w:t>
            </w:r>
            <w:proofErr w:type="gramEnd"/>
            <w:r w:rsidRPr="00A50311">
              <w:rPr>
                <w:lang w:val="en-US"/>
              </w:rPr>
              <w:t>.client</w:t>
            </w:r>
            <w:proofErr w:type="spellEnd"/>
            <w:r w:rsidRPr="00A50311">
              <w:rPr>
                <w:lang w:val="en-US"/>
              </w:rPr>
              <w:t xml:space="preserve"> as </w:t>
            </w:r>
            <w:proofErr w:type="spellStart"/>
            <w:r w:rsidRPr="00A50311">
              <w:rPr>
                <w:lang w:val="en-US"/>
              </w:rPr>
              <w:t>mqtt</w:t>
            </w:r>
            <w:proofErr w:type="spellEnd"/>
            <w:r w:rsidRPr="00A50311">
              <w:rPr>
                <w:lang w:val="en-US"/>
              </w:rPr>
              <w:br/>
              <w:t xml:space="preserve">import </w:t>
            </w:r>
            <w:proofErr w:type="spellStart"/>
            <w:r w:rsidRPr="00A50311">
              <w:rPr>
                <w:lang w:val="en-US"/>
              </w:rPr>
              <w:t>json</w:t>
            </w:r>
            <w:proofErr w:type="spellEnd"/>
            <w:r w:rsidRPr="00A50311">
              <w:rPr>
                <w:lang w:val="en-US"/>
              </w:rPr>
              <w:br/>
              <w:t>from datetime import datetime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Параметры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к</w:t>
            </w:r>
            <w:r w:rsidRPr="00A50311">
              <w:rPr>
                <w:lang w:val="en-US"/>
              </w:rPr>
              <w:t xml:space="preserve"> MQTT-</w:t>
            </w:r>
            <w:r w:rsidRPr="00A50311">
              <w:t>брокеру</w:t>
            </w:r>
            <w:r w:rsidRPr="00A50311">
              <w:rPr>
                <w:lang w:val="en-US"/>
              </w:rPr>
              <w:br/>
              <w:t>CASE_NUMBER = 25</w:t>
            </w:r>
            <w:r w:rsidRPr="00A50311">
              <w:rPr>
                <w:lang w:val="en-US"/>
              </w:rPr>
              <w:br/>
              <w:t xml:space="preserve">HOST = "192.168.2." + str(CASE_NUMBER) # IP </w:t>
            </w:r>
            <w:r w:rsidRPr="00A50311">
              <w:t>чемодана</w:t>
            </w:r>
            <w:r w:rsidRPr="00A50311">
              <w:rPr>
                <w:lang w:val="en-US"/>
              </w:rPr>
              <w:br/>
              <w:t xml:space="preserve">PORT = 1883 # </w:t>
            </w:r>
            <w:r w:rsidRPr="00A50311">
              <w:t>Стандартный</w:t>
            </w:r>
            <w:r w:rsidRPr="00A50311">
              <w:rPr>
                <w:lang w:val="en-US"/>
              </w:rPr>
              <w:t xml:space="preserve"> </w:t>
            </w:r>
            <w:r w:rsidRPr="00A50311">
              <w:t>порт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rPr>
                <w:lang w:val="en-US"/>
              </w:rPr>
              <w:t>Mosquitto</w:t>
            </w:r>
            <w:proofErr w:type="spellEnd"/>
            <w:r w:rsidRPr="00A50311">
              <w:rPr>
                <w:lang w:val="en-US"/>
              </w:rPr>
              <w:br/>
              <w:t xml:space="preserve">KEEPALIVE = 60 # </w:t>
            </w:r>
            <w:r w:rsidRPr="00A50311">
              <w:t>Время</w:t>
            </w:r>
            <w:r w:rsidRPr="00A50311">
              <w:rPr>
                <w:lang w:val="en-US"/>
              </w:rPr>
              <w:t xml:space="preserve"> </w:t>
            </w:r>
            <w:r w:rsidRPr="00A50311">
              <w:t>ожидания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доставки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сообщения</w:t>
            </w:r>
            <w:r w:rsidRPr="00A50311">
              <w:rPr>
                <w:lang w:val="en-US"/>
              </w:rPr>
              <w:t xml:space="preserve">, </w:t>
            </w:r>
            <w:r w:rsidRPr="00A50311">
              <w:t>если</w:t>
            </w:r>
            <w:r w:rsidRPr="00A50311">
              <w:rPr>
                <w:lang w:val="en-US"/>
              </w:rPr>
              <w:t xml:space="preserve"> </w:t>
            </w:r>
            <w:r w:rsidRPr="00A50311">
              <w:t>при</w:t>
            </w:r>
            <w:r w:rsidRPr="00A50311">
              <w:rPr>
                <w:lang w:val="en-US"/>
              </w:rPr>
              <w:t xml:space="preserve"> </w:t>
            </w:r>
            <w:r w:rsidRPr="00A50311">
              <w:t>отправке</w:t>
            </w:r>
            <w:r w:rsidRPr="00A50311">
              <w:rPr>
                <w:lang w:val="en-US"/>
              </w:rPr>
              <w:t xml:space="preserve"> </w:t>
            </w:r>
            <w:r w:rsidRPr="00A50311">
              <w:t>оно</w:t>
            </w:r>
            <w:r w:rsidRPr="00A50311">
              <w:rPr>
                <w:lang w:val="en-US"/>
              </w:rPr>
              <w:t xml:space="preserve"> </w:t>
            </w:r>
            <w:r w:rsidRPr="00A50311">
              <w:t>будет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t>пр</w:t>
            </w:r>
            <w:proofErr w:type="spellEnd"/>
            <w:r w:rsidRPr="00A50311">
              <w:rPr>
                <w:lang w:val="en-US"/>
              </w:rPr>
              <w:t>e</w:t>
            </w:r>
            <w:proofErr w:type="spellStart"/>
            <w:r w:rsidRPr="00A50311">
              <w:t>вышено</w:t>
            </w:r>
            <w:proofErr w:type="spellEnd"/>
            <w:r w:rsidRPr="00A50311">
              <w:rPr>
                <w:lang w:val="en-US"/>
              </w:rPr>
              <w:t xml:space="preserve">, </w:t>
            </w:r>
            <w:r w:rsidRPr="00A50311">
              <w:t>брокер</w:t>
            </w:r>
            <w:r w:rsidRPr="00A50311">
              <w:rPr>
                <w:lang w:val="en-US"/>
              </w:rPr>
              <w:t xml:space="preserve"> </w:t>
            </w:r>
            <w:r w:rsidRPr="00A50311">
              <w:t>будет</w:t>
            </w:r>
            <w:r w:rsidRPr="00A50311">
              <w:rPr>
                <w:lang w:val="en-US"/>
              </w:rPr>
              <w:t xml:space="preserve"> </w:t>
            </w:r>
            <w:r w:rsidRPr="00A50311">
              <w:t>считаться</w:t>
            </w:r>
            <w:r w:rsidRPr="00A50311">
              <w:rPr>
                <w:lang w:val="en-US"/>
              </w:rPr>
              <w:t xml:space="preserve"> </w:t>
            </w:r>
            <w:r w:rsidRPr="00A50311">
              <w:t>недоступным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Словарь</w:t>
            </w:r>
            <w:r w:rsidRPr="00A50311">
              <w:rPr>
                <w:lang w:val="en-US"/>
              </w:rPr>
              <w:t xml:space="preserve"> </w:t>
            </w:r>
            <w:r w:rsidRPr="00A50311">
              <w:t>с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топиками</w:t>
            </w:r>
            <w:r w:rsidRPr="00A50311">
              <w:rPr>
                <w:lang w:val="en-US"/>
              </w:rPr>
              <w:t xml:space="preserve"> </w:t>
            </w:r>
            <w:r w:rsidRPr="00A50311">
              <w:t>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собираемыми</w:t>
            </w:r>
            <w:r w:rsidRPr="00A50311">
              <w:rPr>
                <w:lang w:val="en-US"/>
              </w:rPr>
              <w:t xml:space="preserve">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них</w:t>
            </w:r>
            <w:r w:rsidRPr="00A50311">
              <w:rPr>
                <w:lang w:val="en-US"/>
              </w:rPr>
              <w:t xml:space="preserve"> </w:t>
            </w:r>
            <w:r w:rsidRPr="00A50311">
              <w:t>параметрами</w:t>
            </w:r>
            <w:r w:rsidRPr="00A50311">
              <w:rPr>
                <w:lang w:val="en-US"/>
              </w:rPr>
              <w:br/>
              <w:t>SUB_TOPICS = {</w:t>
            </w:r>
            <w:r w:rsidRPr="00A50311">
              <w:rPr>
                <w:lang w:val="en-US"/>
              </w:rPr>
              <w:br/>
              <w:t xml:space="preserve">    '/devices/wb-msw-v3_64/controls/CO2': 'co2',</w:t>
            </w:r>
            <w:r w:rsidRPr="00A50311">
              <w:rPr>
                <w:lang w:val="en-US"/>
              </w:rPr>
              <w:br/>
              <w:t xml:space="preserve">    '/devices/wb-msw-v3_64/controls/Illuminance': 'illuminance',</w:t>
            </w:r>
            <w:r w:rsidRPr="00A50311">
              <w:rPr>
                <w:lang w:val="en-US"/>
              </w:rPr>
              <w:br/>
              <w:t xml:space="preserve">    '/devices/</w:t>
            </w:r>
            <w:proofErr w:type="spellStart"/>
            <w:r w:rsidRPr="00A50311">
              <w:rPr>
                <w:lang w:val="en-US"/>
              </w:rPr>
              <w:t>wb-adc</w:t>
            </w:r>
            <w:proofErr w:type="spellEnd"/>
            <w:r w:rsidRPr="00A50311">
              <w:rPr>
                <w:lang w:val="en-US"/>
              </w:rPr>
              <w:t>/controls/V5_0': 'voltage',</w:t>
            </w:r>
            <w:r w:rsidRPr="00A50311">
              <w:rPr>
                <w:lang w:val="en-US"/>
              </w:rPr>
              <w:br/>
              <w:t>}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JSON_LIST = []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Создание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словаря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r w:rsidRPr="00A50311">
              <w:t>хранения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данных</w:t>
            </w:r>
            <w:r w:rsidRPr="00A50311">
              <w:rPr>
                <w:lang w:val="en-US"/>
              </w:rPr>
              <w:t xml:space="preserve"> JSON</w:t>
            </w:r>
            <w:r w:rsidRPr="00A50311">
              <w:rPr>
                <w:lang w:val="en-US"/>
              </w:rPr>
              <w:br/>
              <w:t>JSON_DICT = {}</w:t>
            </w:r>
            <w:r w:rsidRPr="00A50311">
              <w:rPr>
                <w:lang w:val="en-US"/>
              </w:rPr>
              <w:br/>
              <w:t xml:space="preserve">for value in </w:t>
            </w:r>
            <w:proofErr w:type="spellStart"/>
            <w:r w:rsidRPr="00A50311">
              <w:rPr>
                <w:lang w:val="en-US"/>
              </w:rPr>
              <w:t>SUB_TOPICS.values</w:t>
            </w:r>
            <w:proofErr w:type="spellEnd"/>
            <w:r w:rsidRPr="00A50311">
              <w:rPr>
                <w:lang w:val="en-US"/>
              </w:rPr>
              <w:t>():</w:t>
            </w:r>
            <w:r w:rsidRPr="00A50311">
              <w:rPr>
                <w:lang w:val="en-US"/>
              </w:rPr>
              <w:br/>
              <w:t xml:space="preserve">    JSON_DICT[value] = 0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def </w:t>
            </w:r>
            <w:proofErr w:type="spellStart"/>
            <w:r w:rsidRPr="00A50311">
              <w:rPr>
                <w:lang w:val="en-US"/>
              </w:rPr>
              <w:t>on_connect</w:t>
            </w:r>
            <w:proofErr w:type="spellEnd"/>
            <w:r w:rsidRPr="00A50311">
              <w:rPr>
                <w:lang w:val="en-US"/>
              </w:rPr>
              <w:t xml:space="preserve">(client, </w:t>
            </w:r>
            <w:proofErr w:type="spellStart"/>
            <w:r w:rsidRPr="00A50311">
              <w:rPr>
                <w:lang w:val="en-US"/>
              </w:rPr>
              <w:t>userdata</w:t>
            </w:r>
            <w:proofErr w:type="spellEnd"/>
            <w:r w:rsidRPr="00A50311">
              <w:rPr>
                <w:lang w:val="en-US"/>
              </w:rPr>
              <w:t xml:space="preserve">, flags, </w:t>
            </w:r>
            <w:proofErr w:type="spellStart"/>
            <w:r w:rsidRPr="00A50311">
              <w:rPr>
                <w:lang w:val="en-US"/>
              </w:rPr>
              <w:t>rc</w:t>
            </w:r>
            <w:proofErr w:type="spellEnd"/>
            <w:r w:rsidRPr="00A50311">
              <w:rPr>
                <w:lang w:val="en-US"/>
              </w:rPr>
              <w:t>):</w:t>
            </w:r>
            <w:r w:rsidRPr="00A50311">
              <w:rPr>
                <w:lang w:val="en-US"/>
              </w:rPr>
              <w:br/>
              <w:t xml:space="preserve">    </w:t>
            </w:r>
            <w:r w:rsidRPr="00A50311">
              <w:rPr>
                <w:i/>
                <w:iCs/>
                <w:lang w:val="en-US"/>
              </w:rPr>
              <w:t xml:space="preserve">""" </w:t>
            </w:r>
            <w:r w:rsidRPr="00A50311">
              <w:rPr>
                <w:i/>
                <w:iCs/>
              </w:rPr>
              <w:t>Функция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вызываемая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br/>
              <w:t xml:space="preserve">    Arguments:</w:t>
            </w:r>
            <w:r w:rsidRPr="00A50311">
              <w:rPr>
                <w:i/>
                <w:iCs/>
                <w:lang w:val="en-US"/>
              </w:rPr>
              <w:br/>
              <w:t xml:space="preserve">    client - </w:t>
            </w:r>
            <w:r w:rsidRPr="00A50311">
              <w:rPr>
                <w:i/>
                <w:iCs/>
              </w:rPr>
              <w:t>Экземпляр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класса</w:t>
            </w:r>
            <w:r w:rsidRPr="00A50311">
              <w:rPr>
                <w:i/>
                <w:iCs/>
                <w:lang w:val="en-US"/>
              </w:rPr>
              <w:t xml:space="preserve"> Client, </w:t>
            </w:r>
            <w:r w:rsidRPr="00A50311">
              <w:rPr>
                <w:i/>
                <w:iCs/>
              </w:rPr>
              <w:t>управляющий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userdata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Приватные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данные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пользователя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передаваемые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A50311">
              <w:rPr>
                <w:i/>
                <w:iCs/>
              </w:rPr>
              <w:t>подключениии</w:t>
            </w:r>
            <w:proofErr w:type="spellEnd"/>
            <w:r w:rsidRPr="00A50311">
              <w:rPr>
                <w:i/>
                <w:iCs/>
                <w:lang w:val="en-US"/>
              </w:rPr>
              <w:br/>
              <w:t xml:space="preserve">    flags - </w:t>
            </w:r>
            <w:r w:rsidRPr="00A50311">
              <w:rPr>
                <w:i/>
                <w:iCs/>
              </w:rPr>
              <w:t>Флаги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ответа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возвращаемые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брокером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rc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Результат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если</w:t>
            </w:r>
            <w:r w:rsidRPr="00A50311">
              <w:rPr>
                <w:i/>
                <w:iCs/>
                <w:lang w:val="en-US"/>
              </w:rPr>
              <w:t xml:space="preserve"> 0, </w:t>
            </w:r>
            <w:r w:rsidRPr="00A50311">
              <w:rPr>
                <w:i/>
                <w:iCs/>
              </w:rPr>
              <w:t>всё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хорошо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противном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случае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идем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в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документацию</w:t>
            </w:r>
            <w:r w:rsidRPr="00A50311">
              <w:rPr>
                <w:i/>
                <w:iCs/>
                <w:lang w:val="en-US"/>
              </w:rPr>
              <w:br/>
              <w:t xml:space="preserve">    """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r w:rsidRPr="00A50311">
              <w:rPr>
                <w:lang w:val="en-US"/>
              </w:rPr>
              <w:t>print("Connected with result code " + str(</w:t>
            </w:r>
            <w:proofErr w:type="spellStart"/>
            <w:r w:rsidRPr="00A50311">
              <w:rPr>
                <w:lang w:val="en-US"/>
              </w:rPr>
              <w:t>rc</w:t>
            </w:r>
            <w:proofErr w:type="spellEnd"/>
            <w:r w:rsidRPr="00A50311">
              <w:rPr>
                <w:lang w:val="en-US"/>
              </w:rPr>
              <w:t>))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Подключение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ко</w:t>
            </w:r>
            <w:r w:rsidRPr="00A50311">
              <w:rPr>
                <w:lang w:val="en-US"/>
              </w:rPr>
              <w:t xml:space="preserve"> </w:t>
            </w:r>
            <w:r w:rsidRPr="00A50311">
              <w:t>всем</w:t>
            </w:r>
            <w:r w:rsidRPr="00A50311">
              <w:rPr>
                <w:lang w:val="en-US"/>
              </w:rPr>
              <w:t xml:space="preserve"> </w:t>
            </w:r>
            <w:r w:rsidRPr="00A50311">
              <w:t>заданным</w:t>
            </w:r>
            <w:r w:rsidRPr="00A50311">
              <w:rPr>
                <w:lang w:val="en-US"/>
              </w:rPr>
              <w:t xml:space="preserve"> </w:t>
            </w:r>
            <w:r w:rsidRPr="00A50311">
              <w:t>выше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топикам</w:t>
            </w:r>
            <w:r w:rsidRPr="00A50311">
              <w:rPr>
                <w:lang w:val="en-US"/>
              </w:rPr>
              <w:br/>
              <w:t xml:space="preserve">    for topic in </w:t>
            </w:r>
            <w:proofErr w:type="spellStart"/>
            <w:r w:rsidRPr="00A50311">
              <w:rPr>
                <w:lang w:val="en-US"/>
              </w:rPr>
              <w:t>SUB_TOPICS.keys</w:t>
            </w:r>
            <w:proofErr w:type="spellEnd"/>
            <w:r w:rsidRPr="00A50311">
              <w:rPr>
                <w:lang w:val="en-US"/>
              </w:rPr>
              <w:t>():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client.subscribe</w:t>
            </w:r>
            <w:proofErr w:type="spellEnd"/>
            <w:r w:rsidRPr="00A50311">
              <w:rPr>
                <w:lang w:val="en-US"/>
              </w:rPr>
              <w:t>(topic)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def </w:t>
            </w:r>
            <w:proofErr w:type="spellStart"/>
            <w:r w:rsidRPr="00A50311">
              <w:rPr>
                <w:lang w:val="en-US"/>
              </w:rPr>
              <w:t>on_message</w:t>
            </w:r>
            <w:proofErr w:type="spellEnd"/>
            <w:r w:rsidRPr="00A50311">
              <w:rPr>
                <w:lang w:val="en-US"/>
              </w:rPr>
              <w:t xml:space="preserve">(client, </w:t>
            </w:r>
            <w:proofErr w:type="spellStart"/>
            <w:r w:rsidRPr="00A50311">
              <w:rPr>
                <w:lang w:val="en-US"/>
              </w:rPr>
              <w:t>userdata</w:t>
            </w:r>
            <w:proofErr w:type="spellEnd"/>
            <w:r w:rsidRPr="00A50311">
              <w:rPr>
                <w:lang w:val="en-US"/>
              </w:rPr>
              <w:t>, msg):</w:t>
            </w:r>
            <w:r w:rsidRPr="00A50311">
              <w:rPr>
                <w:lang w:val="en-US"/>
              </w:rPr>
              <w:br/>
              <w:t xml:space="preserve">    </w:t>
            </w:r>
            <w:r w:rsidRPr="00A50311">
              <w:rPr>
                <w:i/>
                <w:iCs/>
                <w:lang w:val="en-US"/>
              </w:rPr>
              <w:t xml:space="preserve">""" </w:t>
            </w:r>
            <w:r w:rsidRPr="00A50311">
              <w:rPr>
                <w:i/>
                <w:iCs/>
              </w:rPr>
              <w:t>Функция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вызываемая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получении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сообщения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брокера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одному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из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отслеживаемых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топиков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br/>
              <w:t xml:space="preserve">    Arguments:</w:t>
            </w:r>
            <w:r w:rsidRPr="00A50311">
              <w:rPr>
                <w:i/>
                <w:iCs/>
                <w:lang w:val="en-US"/>
              </w:rPr>
              <w:br/>
              <w:t xml:space="preserve">    client - </w:t>
            </w:r>
            <w:r w:rsidRPr="00A50311">
              <w:rPr>
                <w:i/>
                <w:iCs/>
              </w:rPr>
              <w:t>Экземпляр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класса</w:t>
            </w:r>
            <w:r w:rsidRPr="00A50311">
              <w:rPr>
                <w:i/>
                <w:iCs/>
                <w:lang w:val="en-US"/>
              </w:rPr>
              <w:t xml:space="preserve"> Client, </w:t>
            </w:r>
            <w:r w:rsidRPr="00A50311">
              <w:rPr>
                <w:i/>
                <w:iCs/>
              </w:rPr>
              <w:t>управляющий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userdata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Приватные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данные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пользователя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передаваемые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A50311">
              <w:rPr>
                <w:i/>
                <w:iCs/>
              </w:rPr>
              <w:t>подключениии</w:t>
            </w:r>
            <w:proofErr w:type="spellEnd"/>
            <w:r w:rsidRPr="00A50311">
              <w:rPr>
                <w:i/>
                <w:iCs/>
                <w:lang w:val="en-US"/>
              </w:rPr>
              <w:br/>
              <w:t xml:space="preserve">    msg - </w:t>
            </w:r>
            <w:r w:rsidRPr="00A50311">
              <w:rPr>
                <w:i/>
                <w:iCs/>
              </w:rPr>
              <w:t>Сообщение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приходящее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брокера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со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всей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информацией</w:t>
            </w:r>
            <w:r w:rsidRPr="00A50311">
              <w:rPr>
                <w:i/>
                <w:iCs/>
                <w:lang w:val="en-US"/>
              </w:rPr>
              <w:br/>
              <w:t xml:space="preserve">    """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r w:rsidRPr="00A50311">
              <w:rPr>
                <w:lang w:val="en-US"/>
              </w:rPr>
              <w:t xml:space="preserve">payload = </w:t>
            </w:r>
            <w:proofErr w:type="spellStart"/>
            <w:r w:rsidRPr="00A50311">
              <w:rPr>
                <w:lang w:val="en-US"/>
              </w:rPr>
              <w:t>msg.payload.decode</w:t>
            </w:r>
            <w:proofErr w:type="spellEnd"/>
            <w:r w:rsidRPr="00A50311">
              <w:rPr>
                <w:lang w:val="en-US"/>
              </w:rPr>
              <w:t xml:space="preserve">() # </w:t>
            </w:r>
            <w:r w:rsidRPr="00A50311">
              <w:t>Основное</w:t>
            </w:r>
            <w:r w:rsidRPr="00A50311">
              <w:rPr>
                <w:lang w:val="en-US"/>
              </w:rPr>
              <w:t xml:space="preserve"> </w:t>
            </w:r>
            <w:r w:rsidRPr="00A50311">
              <w:t>значение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приходящее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например</w:t>
            </w:r>
            <w:r w:rsidRPr="00A50311">
              <w:rPr>
                <w:lang w:val="en-US"/>
              </w:rPr>
              <w:t xml:space="preserve">, </w:t>
            </w:r>
            <w:r w:rsidRPr="00A50311">
              <w:t>показатель</w:t>
            </w:r>
            <w:r w:rsidRPr="00A50311">
              <w:rPr>
                <w:lang w:val="en-US"/>
              </w:rPr>
              <w:t xml:space="preserve"> </w:t>
            </w:r>
            <w:r w:rsidRPr="00A50311">
              <w:t>температуры</w:t>
            </w:r>
            <w:r w:rsidRPr="00A50311">
              <w:rPr>
                <w:lang w:val="en-US"/>
              </w:rPr>
              <w:br/>
              <w:t xml:space="preserve">    topic = </w:t>
            </w:r>
            <w:proofErr w:type="spellStart"/>
            <w:r w:rsidRPr="00A50311">
              <w:rPr>
                <w:lang w:val="en-US"/>
              </w:rPr>
              <w:t>msg.topic</w:t>
            </w:r>
            <w:proofErr w:type="spellEnd"/>
            <w:r w:rsidRPr="00A50311">
              <w:rPr>
                <w:lang w:val="en-US"/>
              </w:rPr>
              <w:t xml:space="preserve"> # </w:t>
            </w:r>
            <w:r w:rsidRPr="00A50311">
              <w:t>Топик</w:t>
            </w:r>
            <w:r w:rsidRPr="00A50311">
              <w:rPr>
                <w:lang w:val="en-US"/>
              </w:rPr>
              <w:t xml:space="preserve">,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которого</w:t>
            </w:r>
            <w:r w:rsidRPr="00A50311">
              <w:rPr>
                <w:lang w:val="en-US"/>
              </w:rPr>
              <w:t xml:space="preserve"> </w:t>
            </w:r>
            <w:r w:rsidRPr="00A50311">
              <w:t>пришло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поскольку</w:t>
            </w:r>
            <w:r w:rsidRPr="00A50311">
              <w:rPr>
                <w:lang w:val="en-US"/>
              </w:rPr>
              <w:t xml:space="preserve"> </w:t>
            </w:r>
            <w:r w:rsidRPr="00A50311">
              <w:t>функция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обрабатывает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всех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топиков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param_name</w:t>
            </w:r>
            <w:proofErr w:type="spellEnd"/>
            <w:r w:rsidRPr="00A50311">
              <w:rPr>
                <w:lang w:val="en-US"/>
              </w:rPr>
              <w:t xml:space="preserve"> = SUB_TOPICS[topic]</w:t>
            </w:r>
            <w:r w:rsidRPr="00A50311">
              <w:rPr>
                <w:lang w:val="en-US"/>
              </w:rPr>
              <w:br/>
              <w:t xml:space="preserve">    JSON_DICT[</w:t>
            </w:r>
            <w:proofErr w:type="spellStart"/>
            <w:r w:rsidRPr="00A50311">
              <w:rPr>
                <w:lang w:val="en-US"/>
              </w:rPr>
              <w:t>param_name</w:t>
            </w:r>
            <w:proofErr w:type="spellEnd"/>
            <w:r w:rsidRPr="00A50311">
              <w:rPr>
                <w:lang w:val="en-US"/>
              </w:rPr>
              <w:t>] = payload</w:t>
            </w:r>
            <w:r w:rsidRPr="00A50311">
              <w:rPr>
                <w:lang w:val="en-US"/>
              </w:rPr>
              <w:br/>
              <w:t xml:space="preserve">    JSON_DICT['time'] = str(</w:t>
            </w:r>
            <w:proofErr w:type="spellStart"/>
            <w:r w:rsidRPr="00A50311">
              <w:rPr>
                <w:lang w:val="en-US"/>
              </w:rPr>
              <w:t>datetime.now</w:t>
            </w:r>
            <w:proofErr w:type="spellEnd"/>
            <w:r w:rsidRPr="00A50311">
              <w:rPr>
                <w:lang w:val="en-US"/>
              </w:rPr>
              <w:t>())</w:t>
            </w:r>
            <w:r w:rsidRPr="00A50311">
              <w:rPr>
                <w:lang w:val="en-US"/>
              </w:rPr>
              <w:br/>
              <w:t xml:space="preserve">    JSON_DICT['case'] = str(CASE_NUMBER)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JSON_LIST.append</w:t>
            </w:r>
            <w:proofErr w:type="spellEnd"/>
            <w:r w:rsidRPr="00A50311">
              <w:rPr>
                <w:lang w:val="en-US"/>
              </w:rPr>
              <w:t>(</w:t>
            </w:r>
            <w:proofErr w:type="spellStart"/>
            <w:r w:rsidRPr="00A50311">
              <w:rPr>
                <w:lang w:val="en-US"/>
              </w:rPr>
              <w:t>JSON_DICT.copy</w:t>
            </w:r>
            <w:proofErr w:type="spellEnd"/>
            <w:r w:rsidRPr="00A50311">
              <w:rPr>
                <w:lang w:val="en-US"/>
              </w:rPr>
              <w:t>())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lastRenderedPageBreak/>
              <w:t xml:space="preserve">    print(topic + " " + payload)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dt = </w:t>
            </w:r>
            <w:proofErr w:type="spellStart"/>
            <w:r w:rsidRPr="00A50311">
              <w:rPr>
                <w:lang w:val="en-US"/>
              </w:rPr>
              <w:t>datetime.now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t = </w:t>
            </w:r>
            <w:proofErr w:type="spellStart"/>
            <w:r w:rsidRPr="00A50311">
              <w:rPr>
                <w:lang w:val="en-US"/>
              </w:rPr>
              <w:t>time.localtime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Запись</w:t>
            </w:r>
            <w:r w:rsidRPr="00A50311">
              <w:rPr>
                <w:lang w:val="en-US"/>
              </w:rPr>
              <w:t xml:space="preserve"> </w:t>
            </w:r>
            <w:r w:rsidRPr="00A50311">
              <w:t>данных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файл</w:t>
            </w:r>
            <w:r w:rsidRPr="00A50311">
              <w:rPr>
                <w:lang w:val="en-US"/>
              </w:rPr>
              <w:br/>
              <w:t xml:space="preserve">    with open(</w:t>
            </w:r>
            <w:proofErr w:type="spellStart"/>
            <w:r w:rsidRPr="00A50311">
              <w:rPr>
                <w:lang w:val="en-US"/>
              </w:rPr>
              <w:t>f'data</w:t>
            </w:r>
            <w:proofErr w:type="spellEnd"/>
            <w:r w:rsidRPr="00A50311">
              <w:rPr>
                <w:lang w:val="en-US"/>
              </w:rPr>
              <w:t>-{</w:t>
            </w:r>
            <w:proofErr w:type="spellStart"/>
            <w:r w:rsidRPr="00A50311">
              <w:rPr>
                <w:lang w:val="en-US"/>
              </w:rPr>
              <w:t>dt.day</w:t>
            </w:r>
            <w:proofErr w:type="spellEnd"/>
            <w:r w:rsidRPr="00A50311">
              <w:rPr>
                <w:lang w:val="en-US"/>
              </w:rPr>
              <w:t>}-{</w:t>
            </w:r>
            <w:proofErr w:type="spellStart"/>
            <w:r w:rsidRPr="00A50311">
              <w:rPr>
                <w:lang w:val="en-US"/>
              </w:rPr>
              <w:t>dt.month</w:t>
            </w:r>
            <w:proofErr w:type="spellEnd"/>
            <w:r w:rsidRPr="00A50311">
              <w:rPr>
                <w:lang w:val="en-US"/>
              </w:rPr>
              <w:t>}-{</w:t>
            </w:r>
            <w:proofErr w:type="spellStart"/>
            <w:r w:rsidRPr="00A50311">
              <w:rPr>
                <w:lang w:val="en-US"/>
              </w:rPr>
              <w:t>dt.year</w:t>
            </w:r>
            <w:proofErr w:type="spellEnd"/>
            <w:r w:rsidRPr="00A50311">
              <w:rPr>
                <w:lang w:val="en-US"/>
              </w:rPr>
              <w:t>}-ver3.json', 'w') as file: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json_string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json.dumps</w:t>
            </w:r>
            <w:proofErr w:type="spellEnd"/>
            <w:r w:rsidRPr="00A50311">
              <w:rPr>
                <w:lang w:val="en-US"/>
              </w:rPr>
              <w:t xml:space="preserve">(JSON_LIST) # </w:t>
            </w:r>
            <w:r w:rsidRPr="00A50311">
              <w:t>Формирование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строки</w:t>
            </w:r>
            <w:r w:rsidRPr="00A50311">
              <w:rPr>
                <w:lang w:val="en-US"/>
              </w:rPr>
              <w:t xml:space="preserve"> JSON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словаря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file.write</w:t>
            </w:r>
            <w:proofErr w:type="spellEnd"/>
            <w:r w:rsidRPr="00A50311">
              <w:rPr>
                <w:lang w:val="en-US"/>
              </w:rPr>
              <w:t>(</w:t>
            </w:r>
            <w:proofErr w:type="spellStart"/>
            <w:r w:rsidRPr="00A50311">
              <w:rPr>
                <w:lang w:val="en-US"/>
              </w:rPr>
              <w:t>json_string</w:t>
            </w:r>
            <w:proofErr w:type="spellEnd"/>
            <w:r w:rsidRPr="00A50311">
              <w:rPr>
                <w:lang w:val="en-US"/>
              </w:rPr>
              <w:t>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def main():</w:t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Создание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и</w:t>
            </w:r>
            <w:r w:rsidRPr="00A50311">
              <w:rPr>
                <w:lang w:val="en-US"/>
              </w:rPr>
              <w:t xml:space="preserve"> </w:t>
            </w:r>
            <w:r w:rsidRPr="00A50311">
              <w:t>настройка</w:t>
            </w:r>
            <w:r w:rsidRPr="00A50311">
              <w:rPr>
                <w:lang w:val="en-US"/>
              </w:rPr>
              <w:t xml:space="preserve"> </w:t>
            </w:r>
            <w:r w:rsidRPr="00A50311">
              <w:t>экземпляра</w:t>
            </w:r>
            <w:r w:rsidRPr="00A50311">
              <w:rPr>
                <w:lang w:val="en-US"/>
              </w:rPr>
              <w:t xml:space="preserve"> </w:t>
            </w:r>
            <w:r w:rsidRPr="00A50311">
              <w:t>класса</w:t>
            </w:r>
            <w:r w:rsidRPr="00A50311">
              <w:rPr>
                <w:lang w:val="en-US"/>
              </w:rPr>
              <w:t xml:space="preserve"> Client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rPr>
                <w:lang w:val="en-US"/>
              </w:rPr>
              <w:t>Mosquitto</w:t>
            </w:r>
            <w:proofErr w:type="spellEnd"/>
            <w:r w:rsidRPr="00A50311">
              <w:rPr>
                <w:lang w:val="en-US"/>
              </w:rPr>
              <w:br/>
              <w:t xml:space="preserve">    client = </w:t>
            </w:r>
            <w:proofErr w:type="spellStart"/>
            <w:r w:rsidRPr="00A50311">
              <w:rPr>
                <w:lang w:val="en-US"/>
              </w:rPr>
              <w:t>mqtt.Client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client.on_connect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on_connect</w:t>
            </w:r>
            <w:proofErr w:type="spellEnd"/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client.on_message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on_message</w:t>
            </w:r>
            <w:proofErr w:type="spellEnd"/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client.connect</w:t>
            </w:r>
            <w:proofErr w:type="spellEnd"/>
            <w:r w:rsidRPr="00A50311">
              <w:rPr>
                <w:lang w:val="en-US"/>
              </w:rPr>
              <w:t>(HOST, PORT, KEEPALIVE)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client.loop_forever</w:t>
            </w:r>
            <w:proofErr w:type="spellEnd"/>
            <w:r w:rsidRPr="00A50311">
              <w:rPr>
                <w:lang w:val="en-US"/>
              </w:rPr>
              <w:t xml:space="preserve">() # </w:t>
            </w:r>
            <w:r w:rsidRPr="00A50311">
              <w:t>Бесконечный</w:t>
            </w:r>
            <w:r w:rsidRPr="00A50311">
              <w:rPr>
                <w:lang w:val="en-US"/>
              </w:rPr>
              <w:t xml:space="preserve"> </w:t>
            </w:r>
            <w:r w:rsidRPr="00A50311">
              <w:t>внутренний</w:t>
            </w:r>
            <w:r w:rsidRPr="00A50311">
              <w:rPr>
                <w:lang w:val="en-US"/>
              </w:rPr>
              <w:t xml:space="preserve"> </w:t>
            </w:r>
            <w:r w:rsidRPr="00A50311">
              <w:t>цикл</w:t>
            </w:r>
            <w:r w:rsidRPr="00A50311">
              <w:rPr>
                <w:lang w:val="en-US"/>
              </w:rPr>
              <w:t xml:space="preserve"> </w:t>
            </w:r>
            <w:r w:rsidRPr="00A50311">
              <w:t>клиента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ожидании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сообщений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if __name__ == "__main__":</w:t>
            </w:r>
            <w:r w:rsidRPr="00A50311">
              <w:rPr>
                <w:lang w:val="en-US"/>
              </w:rPr>
              <w:br/>
              <w:t xml:space="preserve">    main()</w:t>
            </w:r>
          </w:p>
        </w:tc>
      </w:tr>
    </w:tbl>
    <w:p w14:paraId="304D0245" w14:textId="4879C11F" w:rsidR="00515AA2" w:rsidRDefault="00515AA2" w:rsidP="00515AA2">
      <w:pPr>
        <w:pStyle w:val="af9"/>
      </w:pPr>
      <w:r>
        <w:lastRenderedPageBreak/>
        <w:t>В</w:t>
      </w:r>
      <w:r w:rsidR="00517FCB">
        <w:t xml:space="preserve"> </w:t>
      </w:r>
      <w:r>
        <w:t>результате</w:t>
      </w:r>
      <w:r w:rsidR="00517FCB">
        <w:t xml:space="preserve"> </w:t>
      </w:r>
      <w:r>
        <w:t>выполнения</w:t>
      </w:r>
      <w:r w:rsidR="00517FCB">
        <w:t xml:space="preserve"> </w:t>
      </w:r>
      <w:r>
        <w:t>программы</w:t>
      </w:r>
      <w:r w:rsidR="00517FCB">
        <w:t xml:space="preserve"> </w:t>
      </w:r>
      <w:r w:rsidR="00210D71">
        <w:t xml:space="preserve">опроса </w:t>
      </w:r>
      <w:r>
        <w:t>появился</w:t>
      </w:r>
      <w:r w:rsidR="00517FCB">
        <w:t xml:space="preserve"> </w:t>
      </w:r>
      <w:r>
        <w:t>файл</w:t>
      </w:r>
      <w:r w:rsidR="00517FCB">
        <w:t xml:space="preserve"> </w:t>
      </w:r>
      <w:r w:rsidRPr="00515AA2">
        <w:t>data-20-10-2025-ver3.json</w:t>
      </w:r>
      <w:r>
        <w:t>.</w:t>
      </w:r>
    </w:p>
    <w:p w14:paraId="46E8F826" w14:textId="3B47F539" w:rsidR="00515AA2" w:rsidRPr="00515AA2" w:rsidRDefault="00515AA2" w:rsidP="00515AA2">
      <w:pPr>
        <w:pStyle w:val="af3"/>
        <w:rPr>
          <w:lang w:val="en-US"/>
        </w:rPr>
      </w:pPr>
      <w:r>
        <w:t>Листинг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2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–</w:t>
      </w:r>
      <w:r w:rsidR="00517FCB">
        <w:rPr>
          <w:lang w:val="en-US"/>
        </w:rPr>
        <w:t xml:space="preserve"> </w:t>
      </w:r>
      <w:r>
        <w:t>Файл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data-20-10-2025-ver3.json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5AA2" w:rsidRPr="00515AA2" w14:paraId="0536487B" w14:textId="77777777" w:rsidTr="00515AA2">
        <w:tc>
          <w:tcPr>
            <w:tcW w:w="9628" w:type="dxa"/>
          </w:tcPr>
          <w:p w14:paraId="50CEC4A7" w14:textId="77777777" w:rsidR="00515AA2" w:rsidRPr="00515AA2" w:rsidRDefault="00515AA2" w:rsidP="00515AA2">
            <w:pPr>
              <w:pStyle w:val="af4"/>
              <w:rPr>
                <w:lang w:val="en-US"/>
              </w:rPr>
            </w:pPr>
            <w:r w:rsidRPr="00515AA2">
              <w:rPr>
                <w:lang w:val="en-US"/>
              </w:rPr>
              <w:t>[</w:t>
            </w:r>
          </w:p>
          <w:p w14:paraId="275B0AEB" w14:textId="1D0B48C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6ABEA173" w14:textId="3FABD5E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2E44AEF1" w14:textId="1CA54EF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1BF81830" w14:textId="20804390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17C4AB9A" w14:textId="60F443E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17:27:25.288280",</w:t>
            </w:r>
          </w:p>
          <w:p w14:paraId="6EF7F554" w14:textId="0DC4E499" w:rsidR="00515AA2" w:rsidRPr="00210D71" w:rsidRDefault="00517FCB" w:rsidP="00515AA2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398B952C" w14:textId="0EB6EB0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3AE683FD" w14:textId="60D74C3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386253EE" w14:textId="14094134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2F3AB531" w14:textId="0B18104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"416.09",</w:t>
            </w:r>
          </w:p>
          <w:p w14:paraId="7A45E992" w14:textId="156B27E5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671E7EE5" w14:textId="63F2A85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17:27:25.291329",</w:t>
            </w:r>
          </w:p>
          <w:p w14:paraId="17F716F2" w14:textId="67F825C7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7D381023" w14:textId="7814E308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6AD000D4" w14:textId="45499D7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48BCB76E" w14:textId="5C53439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0AD5DEE4" w14:textId="2D1B810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"416.09",</w:t>
            </w:r>
          </w:p>
          <w:p w14:paraId="49D481D5" w14:textId="10E7EBC6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"5.138",</w:t>
            </w:r>
          </w:p>
          <w:p w14:paraId="78859A46" w14:textId="288DD4E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17:27:25.291625",</w:t>
            </w:r>
          </w:p>
          <w:p w14:paraId="387C5DBA" w14:textId="0658548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2E19194E" w14:textId="2BCCC4AF" w:rsidR="00515AA2" w:rsidRPr="00517FCB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5DD1FE44" w14:textId="2A406BC5" w:rsidR="00515AA2" w:rsidRPr="00517FCB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7FCB">
              <w:rPr>
                <w:lang w:val="en-US"/>
              </w:rPr>
              <w:t>...</w:t>
            </w:r>
          </w:p>
          <w:p w14:paraId="2554E52B" w14:textId="6A24CF18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44E8629C" w14:textId="115A0C31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"1045",</w:t>
            </w:r>
          </w:p>
          <w:p w14:paraId="221BD929" w14:textId="0183EB7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"337.14",</w:t>
            </w:r>
          </w:p>
          <w:p w14:paraId="2166AF3F" w14:textId="65526B0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"5.140",</w:t>
            </w:r>
          </w:p>
          <w:p w14:paraId="7B5DC3F2" w14:textId="40F29576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17:38:34.820470",</w:t>
            </w:r>
          </w:p>
          <w:p w14:paraId="573326BB" w14:textId="0E67822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6061ABAC" w14:textId="427DCA64" w:rsidR="00515AA2" w:rsidRDefault="00517FCB" w:rsidP="00515AA2">
            <w:pPr>
              <w:pStyle w:val="af4"/>
            </w:pPr>
            <w:r>
              <w:rPr>
                <w:lang w:val="en-US"/>
              </w:rPr>
              <w:t xml:space="preserve">  </w:t>
            </w:r>
            <w:r w:rsidR="00515AA2">
              <w:t>}</w:t>
            </w:r>
          </w:p>
          <w:p w14:paraId="25C80360" w14:textId="1E03DA3A" w:rsidR="00515AA2" w:rsidRPr="00515AA2" w:rsidRDefault="00515AA2" w:rsidP="00515AA2">
            <w:pPr>
              <w:pStyle w:val="af4"/>
            </w:pPr>
            <w:r>
              <w:t>]</w:t>
            </w:r>
          </w:p>
        </w:tc>
      </w:tr>
    </w:tbl>
    <w:p w14:paraId="7B76B7E9" w14:textId="3A69762D" w:rsidR="003B35C4" w:rsidRDefault="00210D71" w:rsidP="003B35C4">
      <w:pPr>
        <w:pStyle w:val="af9"/>
      </w:pPr>
      <w:r>
        <w:t>Напишем программу для парсинга полученного файла</w:t>
      </w:r>
    </w:p>
    <w:p w14:paraId="5C2A98A8" w14:textId="3D289179" w:rsidR="00210D71" w:rsidRDefault="00210D71" w:rsidP="00210D71">
      <w:pPr>
        <w:pStyle w:val="af3"/>
      </w:pPr>
      <w:r>
        <w:lastRenderedPageBreak/>
        <w:t>Листинг</w:t>
      </w:r>
      <w:r w:rsidRPr="00210D71">
        <w:t xml:space="preserve"> 3</w:t>
      </w:r>
      <w:r>
        <w:t xml:space="preserve"> – П</w:t>
      </w:r>
      <w:r>
        <w:t>рограмм</w:t>
      </w:r>
      <w:r>
        <w:t xml:space="preserve">а на </w:t>
      </w:r>
      <w:r>
        <w:rPr>
          <w:lang w:val="en-US"/>
        </w:rPr>
        <w:t>Python</w:t>
      </w:r>
      <w:r w:rsidRPr="00210D71">
        <w:t xml:space="preserve"> </w:t>
      </w:r>
      <w:r>
        <w:t>для парсинга полученного файла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10D71" w:rsidRPr="00210D71" w14:paraId="1C55C064" w14:textId="77777777" w:rsidTr="00210D71">
        <w:tc>
          <w:tcPr>
            <w:tcW w:w="9628" w:type="dxa"/>
          </w:tcPr>
          <w:p w14:paraId="63E46855" w14:textId="77777777" w:rsidR="00210D71" w:rsidRPr="00210D71" w:rsidRDefault="00210D71" w:rsidP="00210D71">
            <w:pPr>
              <w:pStyle w:val="af4"/>
              <w:rPr>
                <w:lang w:val="en-US"/>
              </w:rPr>
            </w:pPr>
            <w:r w:rsidRPr="00210D71">
              <w:rPr>
                <w:lang w:val="en-US"/>
              </w:rPr>
              <w:t xml:space="preserve">import </w:t>
            </w:r>
            <w:proofErr w:type="spellStart"/>
            <w:r w:rsidRPr="00210D71">
              <w:rPr>
                <w:lang w:val="en-US"/>
              </w:rPr>
              <w:t>json</w:t>
            </w:r>
            <w:proofErr w:type="spellEnd"/>
            <w:r w:rsidRPr="00210D71">
              <w:rPr>
                <w:lang w:val="en-US"/>
              </w:rPr>
              <w:br/>
              <w:t xml:space="preserve">from WB_demo_kit_v3.SensorReading3 import </w:t>
            </w:r>
            <w:proofErr w:type="spellStart"/>
            <w:r w:rsidRPr="00210D71">
              <w:rPr>
                <w:lang w:val="en-US"/>
              </w:rPr>
              <w:t>SensorReading</w:t>
            </w:r>
            <w:proofErr w:type="spellEnd"/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  <w:t xml:space="preserve">from </w:t>
            </w:r>
            <w:proofErr w:type="spellStart"/>
            <w:r w:rsidRPr="00210D71">
              <w:rPr>
                <w:lang w:val="en-US"/>
              </w:rPr>
              <w:t>rich.console</w:t>
            </w:r>
            <w:proofErr w:type="spellEnd"/>
            <w:r w:rsidRPr="00210D71">
              <w:rPr>
                <w:lang w:val="en-US"/>
              </w:rPr>
              <w:t xml:space="preserve"> import Console</w:t>
            </w:r>
            <w:r w:rsidRPr="00210D71">
              <w:rPr>
                <w:lang w:val="en-US"/>
              </w:rPr>
              <w:br/>
              <w:t xml:space="preserve">from </w:t>
            </w:r>
            <w:proofErr w:type="spellStart"/>
            <w:r w:rsidRPr="00210D71">
              <w:rPr>
                <w:lang w:val="en-US"/>
              </w:rPr>
              <w:t>rich.table</w:t>
            </w:r>
            <w:proofErr w:type="spellEnd"/>
            <w:r w:rsidRPr="00210D71">
              <w:rPr>
                <w:lang w:val="en-US"/>
              </w:rPr>
              <w:t xml:space="preserve"> import Table</w:t>
            </w:r>
            <w:r w:rsidRPr="00210D71">
              <w:rPr>
                <w:lang w:val="en-US"/>
              </w:rPr>
              <w:br/>
              <w:t>from rich import box</w:t>
            </w:r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  <w:t>with open("./data-20-10-2025-ver3.json", "r", encoding="utf-8") as f:</w:t>
            </w:r>
            <w:r w:rsidRPr="00210D71">
              <w:rPr>
                <w:lang w:val="en-US"/>
              </w:rPr>
              <w:br/>
              <w:t xml:space="preserve">    data = </w:t>
            </w:r>
            <w:proofErr w:type="spellStart"/>
            <w:r w:rsidRPr="00210D71">
              <w:rPr>
                <w:lang w:val="en-US"/>
              </w:rPr>
              <w:t>json.load</w:t>
            </w:r>
            <w:proofErr w:type="spellEnd"/>
            <w:r w:rsidRPr="00210D71">
              <w:rPr>
                <w:lang w:val="en-US"/>
              </w:rPr>
              <w:t>(f)</w:t>
            </w:r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</w:r>
            <w:proofErr w:type="spellStart"/>
            <w:r w:rsidRPr="00210D71">
              <w:rPr>
                <w:lang w:val="en-US"/>
              </w:rPr>
              <w:t>sensor_r_lst</w:t>
            </w:r>
            <w:proofErr w:type="spellEnd"/>
            <w:r w:rsidRPr="00210D71">
              <w:rPr>
                <w:lang w:val="en-US"/>
              </w:rPr>
              <w:t xml:space="preserve"> = [</w:t>
            </w:r>
            <w:proofErr w:type="spellStart"/>
            <w:r w:rsidRPr="00210D71">
              <w:rPr>
                <w:lang w:val="en-US"/>
              </w:rPr>
              <w:t>SensorReading.model_validate</w:t>
            </w:r>
            <w:proofErr w:type="spellEnd"/>
            <w:r w:rsidRPr="00210D71">
              <w:rPr>
                <w:lang w:val="en-US"/>
              </w:rPr>
              <w:t>(d) for d in data]</w:t>
            </w:r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  <w:t>console = Console()</w:t>
            </w:r>
            <w:r w:rsidRPr="00210D71">
              <w:rPr>
                <w:lang w:val="en-US"/>
              </w:rPr>
              <w:br/>
            </w:r>
            <w:proofErr w:type="spellStart"/>
            <w:r w:rsidRPr="00210D71">
              <w:rPr>
                <w:lang w:val="en-US"/>
              </w:rPr>
              <w:t>console.clear</w:t>
            </w:r>
            <w:proofErr w:type="spellEnd"/>
            <w:r w:rsidRPr="00210D71">
              <w:rPr>
                <w:lang w:val="en-US"/>
              </w:rPr>
              <w:t>()</w:t>
            </w:r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  <w:t>table = Table(</w:t>
            </w:r>
            <w:r w:rsidRPr="00210D71">
              <w:rPr>
                <w:lang w:val="en-US"/>
              </w:rPr>
              <w:br/>
              <w:t xml:space="preserve">    title="[bold cyan]Sensor Readings[/]",</w:t>
            </w:r>
            <w:r w:rsidRPr="00210D71">
              <w:rPr>
                <w:lang w:val="en-US"/>
              </w:rPr>
              <w:br/>
              <w:t xml:space="preserve">    box=</w:t>
            </w:r>
            <w:proofErr w:type="spellStart"/>
            <w:r w:rsidRPr="00210D71">
              <w:rPr>
                <w:lang w:val="en-US"/>
              </w:rPr>
              <w:t>box.ROUNDED</w:t>
            </w:r>
            <w:proofErr w:type="spellEnd"/>
            <w:r w:rsidRPr="00210D71">
              <w:rPr>
                <w:lang w:val="en-US"/>
              </w:rPr>
              <w:t>,</w:t>
            </w:r>
            <w:r w:rsidRPr="00210D71">
              <w:rPr>
                <w:lang w:val="en-US"/>
              </w:rPr>
              <w:br/>
              <w:t xml:space="preserve">    </w:t>
            </w:r>
            <w:proofErr w:type="spellStart"/>
            <w:r w:rsidRPr="00210D71">
              <w:rPr>
                <w:lang w:val="en-US"/>
              </w:rPr>
              <w:t>header_style</w:t>
            </w:r>
            <w:proofErr w:type="spellEnd"/>
            <w:r w:rsidRPr="00210D71">
              <w:rPr>
                <w:lang w:val="en-US"/>
              </w:rPr>
              <w:t>="bold magenta",</w:t>
            </w:r>
            <w:r w:rsidRPr="00210D71">
              <w:rPr>
                <w:lang w:val="en-US"/>
              </w:rPr>
              <w:br/>
              <w:t>)</w:t>
            </w:r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</w:r>
            <w:proofErr w:type="spellStart"/>
            <w:r w:rsidRPr="00210D71">
              <w:rPr>
                <w:lang w:val="en-US"/>
              </w:rPr>
              <w:t>table.add_column</w:t>
            </w:r>
            <w:proofErr w:type="spellEnd"/>
            <w:r w:rsidRPr="00210D71">
              <w:rPr>
                <w:lang w:val="en-US"/>
              </w:rPr>
              <w:t>("Illuminance", justify="right")</w:t>
            </w:r>
            <w:r w:rsidRPr="00210D71">
              <w:rPr>
                <w:lang w:val="en-US"/>
              </w:rPr>
              <w:br/>
            </w:r>
            <w:proofErr w:type="spellStart"/>
            <w:r w:rsidRPr="00210D71">
              <w:rPr>
                <w:lang w:val="en-US"/>
              </w:rPr>
              <w:t>table.add_column</w:t>
            </w:r>
            <w:proofErr w:type="spellEnd"/>
            <w:r w:rsidRPr="00210D71">
              <w:rPr>
                <w:lang w:val="en-US"/>
              </w:rPr>
              <w:t>("Voltage", justify="right")</w:t>
            </w:r>
            <w:r w:rsidRPr="00210D71">
              <w:rPr>
                <w:lang w:val="en-US"/>
              </w:rPr>
              <w:br/>
            </w:r>
            <w:proofErr w:type="spellStart"/>
            <w:r w:rsidRPr="00210D71">
              <w:rPr>
                <w:lang w:val="en-US"/>
              </w:rPr>
              <w:t>table.add_column</w:t>
            </w:r>
            <w:proofErr w:type="spellEnd"/>
            <w:r w:rsidRPr="00210D71">
              <w:rPr>
                <w:lang w:val="en-US"/>
              </w:rPr>
              <w:t>("CO</w:t>
            </w:r>
            <w:r w:rsidRPr="00210D71">
              <w:rPr>
                <w:rFonts w:ascii="Cambria Math" w:hAnsi="Cambria Math" w:cs="Cambria Math"/>
                <w:lang w:val="en-US"/>
              </w:rPr>
              <w:t>₂</w:t>
            </w:r>
            <w:r w:rsidRPr="00210D71">
              <w:rPr>
                <w:lang w:val="en-US"/>
              </w:rPr>
              <w:t>", justify="right")</w:t>
            </w:r>
            <w:r w:rsidRPr="00210D71">
              <w:rPr>
                <w:lang w:val="en-US"/>
              </w:rPr>
              <w:br/>
            </w:r>
            <w:proofErr w:type="spellStart"/>
            <w:r w:rsidRPr="00210D71">
              <w:rPr>
                <w:lang w:val="en-US"/>
              </w:rPr>
              <w:t>table.add_column</w:t>
            </w:r>
            <w:proofErr w:type="spellEnd"/>
            <w:r w:rsidRPr="00210D71">
              <w:rPr>
                <w:lang w:val="en-US"/>
              </w:rPr>
              <w:t>("Case", justify="right")</w:t>
            </w:r>
            <w:r w:rsidRPr="00210D71">
              <w:rPr>
                <w:lang w:val="en-US"/>
              </w:rPr>
              <w:br/>
            </w:r>
            <w:proofErr w:type="spellStart"/>
            <w:r w:rsidRPr="00210D71">
              <w:rPr>
                <w:lang w:val="en-US"/>
              </w:rPr>
              <w:t>table.add_column</w:t>
            </w:r>
            <w:proofErr w:type="spellEnd"/>
            <w:r w:rsidRPr="00210D71">
              <w:rPr>
                <w:lang w:val="en-US"/>
              </w:rPr>
              <w:t>("Time", justify="left")</w:t>
            </w:r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  <w:t xml:space="preserve">for s in </w:t>
            </w:r>
            <w:proofErr w:type="spellStart"/>
            <w:r w:rsidRPr="00210D71">
              <w:rPr>
                <w:lang w:val="en-US"/>
              </w:rPr>
              <w:t>sensor_r_lst</w:t>
            </w:r>
            <w:proofErr w:type="spellEnd"/>
            <w:r w:rsidRPr="00210D71">
              <w:rPr>
                <w:lang w:val="en-US"/>
              </w:rPr>
              <w:t>:</w:t>
            </w:r>
            <w:r w:rsidRPr="00210D71">
              <w:rPr>
                <w:lang w:val="en-US"/>
              </w:rPr>
              <w:br/>
              <w:t xml:space="preserve">    </w:t>
            </w:r>
            <w:proofErr w:type="spellStart"/>
            <w:r w:rsidRPr="00210D71">
              <w:rPr>
                <w:lang w:val="en-US"/>
              </w:rPr>
              <w:t>table.add_row</w:t>
            </w:r>
            <w:proofErr w:type="spellEnd"/>
            <w:r w:rsidRPr="00210D71">
              <w:rPr>
                <w:lang w:val="en-US"/>
              </w:rPr>
              <w:t>(</w:t>
            </w:r>
            <w:r w:rsidRPr="00210D71">
              <w:rPr>
                <w:lang w:val="en-US"/>
              </w:rPr>
              <w:br/>
              <w:t xml:space="preserve">        f"[yellow]{</w:t>
            </w:r>
            <w:proofErr w:type="spellStart"/>
            <w:r w:rsidRPr="00210D71">
              <w:rPr>
                <w:lang w:val="en-US"/>
              </w:rPr>
              <w:t>s.illuminance</w:t>
            </w:r>
            <w:proofErr w:type="spellEnd"/>
            <w:r w:rsidRPr="00210D71">
              <w:rPr>
                <w:lang w:val="en-US"/>
              </w:rPr>
              <w:t>}[/]",</w:t>
            </w:r>
            <w:r w:rsidRPr="00210D71">
              <w:rPr>
                <w:lang w:val="en-US"/>
              </w:rPr>
              <w:br/>
              <w:t xml:space="preserve">        f"[cyan]{</w:t>
            </w:r>
            <w:proofErr w:type="spellStart"/>
            <w:r w:rsidRPr="00210D71">
              <w:rPr>
                <w:lang w:val="en-US"/>
              </w:rPr>
              <w:t>s.voltage</w:t>
            </w:r>
            <w:proofErr w:type="spellEnd"/>
            <w:r w:rsidRPr="00210D71">
              <w:rPr>
                <w:lang w:val="en-US"/>
              </w:rPr>
              <w:t>}[/]",</w:t>
            </w:r>
            <w:r w:rsidRPr="00210D71">
              <w:rPr>
                <w:lang w:val="en-US"/>
              </w:rPr>
              <w:br/>
              <w:t xml:space="preserve">        f"[green]{s.co2}[/]",</w:t>
            </w:r>
            <w:r w:rsidRPr="00210D71">
              <w:rPr>
                <w:lang w:val="en-US"/>
              </w:rPr>
              <w:br/>
              <w:t xml:space="preserve">        f"[red]{</w:t>
            </w:r>
            <w:proofErr w:type="spellStart"/>
            <w:r w:rsidRPr="00210D71">
              <w:rPr>
                <w:lang w:val="en-US"/>
              </w:rPr>
              <w:t>s.case</w:t>
            </w:r>
            <w:proofErr w:type="spellEnd"/>
            <w:r w:rsidRPr="00210D71">
              <w:rPr>
                <w:lang w:val="en-US"/>
              </w:rPr>
              <w:t>}[/]",</w:t>
            </w:r>
            <w:r w:rsidRPr="00210D71">
              <w:rPr>
                <w:lang w:val="en-US"/>
              </w:rPr>
              <w:br/>
              <w:t xml:space="preserve">        f"[bold white]{</w:t>
            </w:r>
            <w:proofErr w:type="spellStart"/>
            <w:r w:rsidRPr="00210D71">
              <w:rPr>
                <w:lang w:val="en-US"/>
              </w:rPr>
              <w:t>s.time.strftime</w:t>
            </w:r>
            <w:proofErr w:type="spellEnd"/>
            <w:r w:rsidRPr="00210D71">
              <w:rPr>
                <w:lang w:val="en-US"/>
              </w:rPr>
              <w:t>('%Y-%m-%d %H:%M:%S')}[/]"</w:t>
            </w:r>
            <w:r w:rsidRPr="00210D71">
              <w:rPr>
                <w:lang w:val="en-US"/>
              </w:rPr>
              <w:br/>
              <w:t xml:space="preserve">    )</w:t>
            </w:r>
            <w:r w:rsidRPr="00210D71">
              <w:rPr>
                <w:lang w:val="en-US"/>
              </w:rPr>
              <w:br/>
            </w:r>
            <w:r w:rsidRPr="00210D71">
              <w:rPr>
                <w:lang w:val="en-US"/>
              </w:rPr>
              <w:br/>
            </w:r>
            <w:proofErr w:type="spellStart"/>
            <w:r w:rsidRPr="00210D71">
              <w:rPr>
                <w:lang w:val="en-US"/>
              </w:rPr>
              <w:t>console.print</w:t>
            </w:r>
            <w:proofErr w:type="spellEnd"/>
            <w:r w:rsidRPr="00210D71">
              <w:rPr>
                <w:lang w:val="en-US"/>
              </w:rPr>
              <w:t>(table)</w:t>
            </w:r>
          </w:p>
          <w:p w14:paraId="78F64F86" w14:textId="77777777" w:rsidR="00210D71" w:rsidRPr="00210D71" w:rsidRDefault="00210D71" w:rsidP="00210D71">
            <w:pPr>
              <w:pStyle w:val="af4"/>
              <w:rPr>
                <w:lang w:val="en-US"/>
              </w:rPr>
            </w:pPr>
          </w:p>
        </w:tc>
      </w:tr>
    </w:tbl>
    <w:p w14:paraId="1D54999C" w14:textId="20B253B0" w:rsidR="00210D71" w:rsidRPr="00210D71" w:rsidRDefault="00210D71" w:rsidP="00210D71">
      <w:pPr>
        <w:pStyle w:val="af9"/>
      </w:pPr>
      <w:r>
        <w:t>Консольный вывод программы для парсинга представлен на рисунке 2.</w:t>
      </w:r>
    </w:p>
    <w:p w14:paraId="2DE638FD" w14:textId="109E9D93" w:rsidR="003B35C4" w:rsidRDefault="003269AE" w:rsidP="003B35C4">
      <w:pPr>
        <w:pStyle w:val="af5"/>
        <w:rPr>
          <w:lang w:val="en-US"/>
        </w:rPr>
      </w:pPr>
      <w:r w:rsidRPr="003269AE">
        <w:rPr>
          <w:lang w:val="en-US"/>
        </w:rPr>
        <w:lastRenderedPageBreak/>
        <w:drawing>
          <wp:inline distT="0" distB="0" distL="0" distR="0" wp14:anchorId="300FCFA5" wp14:editId="2365D5D3">
            <wp:extent cx="5638800" cy="8985816"/>
            <wp:effectExtent l="0" t="0" r="0" b="6350"/>
            <wp:docPr id="3296188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188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033" cy="89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B4A9" w14:textId="3E1216C7" w:rsidR="003B35C4" w:rsidRDefault="003B35C4" w:rsidP="009F4E40">
      <w:pPr>
        <w:pStyle w:val="af5"/>
      </w:pPr>
      <w:r>
        <w:t xml:space="preserve">Рисунок </w:t>
      </w:r>
      <w:r w:rsidR="00210D71">
        <w:t>2</w:t>
      </w:r>
      <w:r>
        <w:t xml:space="preserve"> </w:t>
      </w:r>
      <w:r w:rsidR="00210D71">
        <w:t>–</w:t>
      </w:r>
      <w:r>
        <w:t xml:space="preserve"> </w:t>
      </w:r>
      <w:r w:rsidR="00210D71">
        <w:t>Парсинг полученных данных</w:t>
      </w:r>
    </w:p>
    <w:p w14:paraId="1A6E5FE0" w14:textId="5A6A39B4" w:rsidR="009F4E40" w:rsidRDefault="009F4E40" w:rsidP="009F4E40">
      <w:pPr>
        <w:pStyle w:val="af5"/>
      </w:pPr>
      <w:r w:rsidRPr="009F4E40">
        <w:lastRenderedPageBreak/>
        <w:drawing>
          <wp:inline distT="0" distB="0" distL="0" distR="0" wp14:anchorId="38349CE9" wp14:editId="3C3DCD83">
            <wp:extent cx="6120130" cy="2856865"/>
            <wp:effectExtent l="0" t="0" r="0" b="635"/>
            <wp:docPr id="205615738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5738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BDC4" w14:textId="1B5F5C31" w:rsidR="009F4E40" w:rsidRPr="009F4E40" w:rsidRDefault="009F4E40" w:rsidP="009F4E40">
      <w:pPr>
        <w:pStyle w:val="af5"/>
      </w:pPr>
      <w:r>
        <w:t>Рисунок 3 – требуемые библиотеки</w:t>
      </w:r>
    </w:p>
    <w:p w14:paraId="7AC51A3C" w14:textId="1B764AE8" w:rsidR="000864AE" w:rsidRDefault="00AB1171" w:rsidP="0033135B">
      <w:pPr>
        <w:pStyle w:val="2"/>
      </w:pPr>
      <w:bookmarkStart w:id="3" w:name="_Toc214292589"/>
      <w:r w:rsidRPr="00AB1171">
        <w:t>WB-</w:t>
      </w:r>
      <w:proofErr w:type="spellStart"/>
      <w:r w:rsidRPr="00AB1171">
        <w:t>demo</w:t>
      </w:r>
      <w:proofErr w:type="spellEnd"/>
      <w:r w:rsidRPr="00AB1171">
        <w:t>-</w:t>
      </w:r>
      <w:proofErr w:type="spellStart"/>
      <w:r w:rsidRPr="00AB1171">
        <w:t>kit</w:t>
      </w:r>
      <w:proofErr w:type="spellEnd"/>
      <w:r w:rsidRPr="00AB1171">
        <w:t xml:space="preserve"> v2</w:t>
      </w:r>
      <w:bookmarkEnd w:id="3"/>
    </w:p>
    <w:p w14:paraId="0F4FDADF" w14:textId="61F6DBD2" w:rsidR="0033135B" w:rsidRPr="00210D71" w:rsidRDefault="0033135B" w:rsidP="0033135B">
      <w:r>
        <w:t xml:space="preserve">В листинге </w:t>
      </w:r>
      <w:r>
        <w:t>4</w:t>
      </w:r>
      <w:r>
        <w:t xml:space="preserve"> представлен класс, написанный на языке </w:t>
      </w:r>
      <w:r>
        <w:rPr>
          <w:lang w:val="en-US"/>
        </w:rPr>
        <w:t>python</w:t>
      </w:r>
      <w:r>
        <w:t>, который является определением одного измерения.</w:t>
      </w:r>
    </w:p>
    <w:p w14:paraId="4264CB77" w14:textId="20E37D9D" w:rsidR="0033135B" w:rsidRPr="00210D71" w:rsidRDefault="0033135B" w:rsidP="0033135B">
      <w:pPr>
        <w:pStyle w:val="af3"/>
      </w:pPr>
      <w:r>
        <w:t xml:space="preserve">Листинг </w:t>
      </w:r>
      <w:r>
        <w:t>4</w:t>
      </w:r>
      <w:r>
        <w:t xml:space="preserve"> – </w:t>
      </w:r>
      <w:r>
        <w:t>Класс,</w:t>
      </w:r>
      <w:r>
        <w:t xml:space="preserve"> который описывает 1 запись в файл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3135B" w:rsidRPr="003269AE" w14:paraId="16B3D108" w14:textId="77777777" w:rsidTr="00826653">
        <w:tc>
          <w:tcPr>
            <w:tcW w:w="9628" w:type="dxa"/>
          </w:tcPr>
          <w:p w14:paraId="5FE795B2" w14:textId="77777777" w:rsidR="0033135B" w:rsidRPr="0033135B" w:rsidRDefault="0033135B" w:rsidP="0033135B">
            <w:pPr>
              <w:pStyle w:val="af4"/>
              <w:rPr>
                <w:lang w:val="en-US"/>
              </w:rPr>
            </w:pPr>
            <w:r w:rsidRPr="0033135B">
              <w:rPr>
                <w:lang w:val="en-US"/>
              </w:rPr>
              <w:t>from datetime import datetime</w:t>
            </w:r>
            <w:r w:rsidRPr="0033135B">
              <w:rPr>
                <w:lang w:val="en-US"/>
              </w:rPr>
              <w:br/>
              <w:t xml:space="preserve">from </w:t>
            </w:r>
            <w:proofErr w:type="spellStart"/>
            <w:r w:rsidRPr="0033135B">
              <w:rPr>
                <w:lang w:val="en-US"/>
              </w:rPr>
              <w:t>pydantic</w:t>
            </w:r>
            <w:proofErr w:type="spellEnd"/>
            <w:r w:rsidRPr="0033135B">
              <w:rPr>
                <w:lang w:val="en-US"/>
              </w:rPr>
              <w:t xml:space="preserve"> import </w:t>
            </w:r>
            <w:proofErr w:type="spellStart"/>
            <w:r w:rsidRPr="0033135B">
              <w:rPr>
                <w:lang w:val="en-US"/>
              </w:rPr>
              <w:t>BaseModel</w:t>
            </w:r>
            <w:proofErr w:type="spellEnd"/>
            <w:r w:rsidRPr="0033135B">
              <w:rPr>
                <w:lang w:val="en-US"/>
              </w:rPr>
              <w:t xml:space="preserve">, </w:t>
            </w:r>
            <w:proofErr w:type="spellStart"/>
            <w:r w:rsidRPr="0033135B">
              <w:rPr>
                <w:lang w:val="en-US"/>
              </w:rPr>
              <w:t>field_validator</w:t>
            </w:r>
            <w:proofErr w:type="spellEnd"/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</w:r>
            <w:r w:rsidRPr="0033135B">
              <w:rPr>
                <w:b/>
                <w:bCs/>
                <w:lang w:val="en-US"/>
              </w:rPr>
              <w:t xml:space="preserve">class </w:t>
            </w:r>
            <w:proofErr w:type="spellStart"/>
            <w:r w:rsidRPr="0033135B">
              <w:rPr>
                <w:b/>
                <w:bCs/>
                <w:lang w:val="en-US"/>
              </w:rPr>
              <w:t>SensorReading</w:t>
            </w:r>
            <w:proofErr w:type="spellEnd"/>
            <w:r w:rsidRPr="0033135B">
              <w:rPr>
                <w:b/>
                <w:bCs/>
                <w:lang w:val="en-US"/>
              </w:rPr>
              <w:t>(</w:t>
            </w:r>
            <w:proofErr w:type="spellStart"/>
            <w:r w:rsidRPr="0033135B">
              <w:rPr>
                <w:b/>
                <w:bCs/>
                <w:lang w:val="en-US"/>
              </w:rPr>
              <w:t>BaseModel</w:t>
            </w:r>
            <w:proofErr w:type="spellEnd"/>
            <w:r w:rsidRPr="0033135B">
              <w:rPr>
                <w:b/>
                <w:bCs/>
                <w:lang w:val="en-US"/>
              </w:rPr>
              <w:t>):</w:t>
            </w:r>
            <w:r w:rsidRPr="0033135B">
              <w:rPr>
                <w:b/>
                <w:bCs/>
                <w:lang w:val="en-US"/>
              </w:rPr>
              <w:br/>
              <w:t xml:space="preserve">    illuminance: float</w:t>
            </w:r>
            <w:r w:rsidRPr="0033135B">
              <w:rPr>
                <w:b/>
                <w:bCs/>
                <w:lang w:val="en-US"/>
              </w:rPr>
              <w:br/>
              <w:t xml:space="preserve">    voltage: float</w:t>
            </w:r>
            <w:r w:rsidRPr="0033135B">
              <w:rPr>
                <w:b/>
                <w:bCs/>
                <w:lang w:val="en-US"/>
              </w:rPr>
              <w:br/>
              <w:t xml:space="preserve">    noise: float</w:t>
            </w:r>
            <w:r w:rsidRPr="0033135B">
              <w:rPr>
                <w:b/>
                <w:bCs/>
                <w:lang w:val="en-US"/>
              </w:rPr>
              <w:br/>
              <w:t xml:space="preserve">    case: int</w:t>
            </w:r>
            <w:r w:rsidRPr="0033135B">
              <w:rPr>
                <w:b/>
                <w:bCs/>
                <w:lang w:val="en-US"/>
              </w:rPr>
              <w:br/>
              <w:t xml:space="preserve">    time: datetime</w:t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  <w:t xml:space="preserve">    @field_validator("illuminance", "voltage", "case", "noise", mode="before")</w:t>
            </w:r>
            <w:r w:rsidRPr="0033135B">
              <w:rPr>
                <w:lang w:val="en-US"/>
              </w:rPr>
              <w:br/>
              <w:t xml:space="preserve">    def </w:t>
            </w:r>
            <w:proofErr w:type="spellStart"/>
            <w:r w:rsidRPr="0033135B">
              <w:rPr>
                <w:lang w:val="en-US"/>
              </w:rPr>
              <w:t>parse_numbers</w:t>
            </w:r>
            <w:proofErr w:type="spellEnd"/>
            <w:r w:rsidRPr="0033135B">
              <w:rPr>
                <w:lang w:val="en-US"/>
              </w:rPr>
              <w:t>(</w:t>
            </w:r>
            <w:proofErr w:type="spellStart"/>
            <w:r w:rsidRPr="0033135B">
              <w:rPr>
                <w:lang w:val="en-US"/>
              </w:rPr>
              <w:t>cls</w:t>
            </w:r>
            <w:proofErr w:type="spellEnd"/>
            <w:r w:rsidRPr="0033135B">
              <w:rPr>
                <w:lang w:val="en-US"/>
              </w:rPr>
              <w:t>, v):</w:t>
            </w:r>
            <w:r w:rsidRPr="0033135B">
              <w:rPr>
                <w:lang w:val="en-US"/>
              </w:rPr>
              <w:br/>
              <w:t xml:space="preserve">        try:</w:t>
            </w:r>
            <w:r w:rsidRPr="0033135B">
              <w:rPr>
                <w:lang w:val="en-US"/>
              </w:rPr>
              <w:br/>
              <w:t xml:space="preserve">            if v in {"illuminance", "voltage", "noise"}:</w:t>
            </w:r>
            <w:r w:rsidRPr="0033135B">
              <w:rPr>
                <w:lang w:val="en-US"/>
              </w:rPr>
              <w:br/>
              <w:t xml:space="preserve">                return float(v)</w:t>
            </w:r>
            <w:r w:rsidRPr="0033135B">
              <w:rPr>
                <w:lang w:val="en-US"/>
              </w:rPr>
              <w:br/>
              <w:t xml:space="preserve">            </w:t>
            </w:r>
            <w:proofErr w:type="spellStart"/>
            <w:r w:rsidRPr="0033135B">
              <w:rPr>
                <w:lang w:val="en-US"/>
              </w:rPr>
              <w:t>elif</w:t>
            </w:r>
            <w:proofErr w:type="spellEnd"/>
            <w:r w:rsidRPr="0033135B">
              <w:rPr>
                <w:lang w:val="en-US"/>
              </w:rPr>
              <w:t xml:space="preserve"> v in {"case"}:</w:t>
            </w:r>
            <w:r w:rsidRPr="0033135B">
              <w:rPr>
                <w:lang w:val="en-US"/>
              </w:rPr>
              <w:br/>
              <w:t xml:space="preserve">                return int(v)</w:t>
            </w:r>
            <w:r w:rsidRPr="0033135B">
              <w:rPr>
                <w:lang w:val="en-US"/>
              </w:rPr>
              <w:br/>
              <w:t xml:space="preserve">        except </w:t>
            </w:r>
            <w:proofErr w:type="spellStart"/>
            <w:r w:rsidRPr="0033135B">
              <w:rPr>
                <w:lang w:val="en-US"/>
              </w:rPr>
              <w:t>ValueError</w:t>
            </w:r>
            <w:proofErr w:type="spellEnd"/>
            <w:r w:rsidRPr="0033135B">
              <w:rPr>
                <w:lang w:val="en-US"/>
              </w:rPr>
              <w:t>:</w:t>
            </w:r>
            <w:r w:rsidRPr="0033135B">
              <w:rPr>
                <w:lang w:val="en-US"/>
              </w:rPr>
              <w:br/>
              <w:t xml:space="preserve">            return v</w:t>
            </w:r>
            <w:r w:rsidRPr="0033135B">
              <w:rPr>
                <w:lang w:val="en-US"/>
              </w:rPr>
              <w:br/>
              <w:t xml:space="preserve">        return v</w:t>
            </w:r>
          </w:p>
          <w:p w14:paraId="008558FF" w14:textId="242468BF" w:rsidR="0033135B" w:rsidRPr="0033135B" w:rsidRDefault="0033135B" w:rsidP="00826653">
            <w:pPr>
              <w:pStyle w:val="af4"/>
              <w:rPr>
                <w:lang w:val="en-US"/>
              </w:rPr>
            </w:pPr>
          </w:p>
        </w:tc>
      </w:tr>
    </w:tbl>
    <w:p w14:paraId="420CDC97" w14:textId="65D65031" w:rsidR="00AB1171" w:rsidRPr="0033135B" w:rsidRDefault="00AB1171" w:rsidP="0033135B">
      <w:pPr>
        <w:pStyle w:val="af9"/>
      </w:pPr>
      <w:r>
        <w:t xml:space="preserve">Программа, которая подписывается на </w:t>
      </w:r>
      <w:r w:rsidRPr="00BE3BC6">
        <w:t>несколько</w:t>
      </w:r>
      <w:r>
        <w:t xml:space="preserve"> </w:t>
      </w:r>
      <w:r w:rsidRPr="00BE3BC6">
        <w:t>MQTT</w:t>
      </w:r>
      <w:r>
        <w:t xml:space="preserve"> </w:t>
      </w:r>
      <w:r w:rsidRPr="00BE3BC6">
        <w:t>топиков</w:t>
      </w:r>
      <w:r>
        <w:t>, собирает данные на устройстве «</w:t>
      </w:r>
      <w:r w:rsidRPr="00AB1171">
        <w:t>WB-</w:t>
      </w:r>
      <w:proofErr w:type="spellStart"/>
      <w:r w:rsidRPr="00AB1171">
        <w:t>demo</w:t>
      </w:r>
      <w:proofErr w:type="spellEnd"/>
      <w:r w:rsidRPr="00AB1171">
        <w:t>-</w:t>
      </w:r>
      <w:proofErr w:type="spellStart"/>
      <w:r w:rsidRPr="00AB1171">
        <w:t>kit</w:t>
      </w:r>
      <w:proofErr w:type="spellEnd"/>
      <w:r w:rsidRPr="00AB1171">
        <w:t xml:space="preserve"> v2</w:t>
      </w:r>
      <w:r>
        <w:t xml:space="preserve">» и записывает их в файл формата </w:t>
      </w:r>
      <w:r>
        <w:rPr>
          <w:lang w:val="en-US"/>
        </w:rPr>
        <w:t>JSON</w:t>
      </w:r>
      <w:r>
        <w:t xml:space="preserve">, представлена в листинге </w:t>
      </w:r>
      <w:r w:rsidR="0033135B">
        <w:t>5</w:t>
      </w:r>
      <w:r>
        <w:t>.</w:t>
      </w:r>
    </w:p>
    <w:p w14:paraId="38ABB7D9" w14:textId="23009AE7" w:rsidR="00AB1171" w:rsidRDefault="00AB1171" w:rsidP="00786562">
      <w:pPr>
        <w:keepNext/>
      </w:pPr>
      <w:r>
        <w:lastRenderedPageBreak/>
        <w:t>Данные были собраны от датчиков</w:t>
      </w:r>
      <w:r w:rsidR="00786562">
        <w:t>:</w:t>
      </w:r>
    </w:p>
    <w:p w14:paraId="3180C137" w14:textId="137484DC" w:rsidR="00786562" w:rsidRDefault="00786562" w:rsidP="00786562">
      <w:pPr>
        <w:keepNext/>
      </w:pPr>
      <w:r>
        <w:t>1.</w:t>
      </w:r>
      <w:r>
        <w:tab/>
        <w:t>Датчик шума устройства WB-MSW v.3 (5)</w:t>
      </w:r>
    </w:p>
    <w:p w14:paraId="33812563" w14:textId="5E560205" w:rsidR="00786562" w:rsidRDefault="00786562" w:rsidP="00786562">
      <w:pPr>
        <w:keepNext/>
      </w:pPr>
      <w:r>
        <w:t>2.</w:t>
      </w:r>
      <w:r>
        <w:tab/>
        <w:t>Датчик освещенности устройства WB-MS v.2 (12)</w:t>
      </w:r>
    </w:p>
    <w:p w14:paraId="54802B3C" w14:textId="06E67E14" w:rsidR="00786562" w:rsidRDefault="00786562" w:rsidP="00786562">
      <w:r>
        <w:t>3.</w:t>
      </w:r>
      <w:r>
        <w:tab/>
        <w:t>Напряжение на любом устройстве стенда</w:t>
      </w:r>
    </w:p>
    <w:p w14:paraId="42E85C7A" w14:textId="536E7033" w:rsidR="00AB1171" w:rsidRPr="00BE3BC6" w:rsidRDefault="00AB1171" w:rsidP="00AB1171">
      <w:pPr>
        <w:pStyle w:val="af3"/>
      </w:pPr>
      <w:r>
        <w:t xml:space="preserve">Листинг </w:t>
      </w:r>
      <w:r w:rsidR="0033135B">
        <w:t>5</w:t>
      </w:r>
      <w:r>
        <w:t xml:space="preserve"> – Программа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1171" w:rsidRPr="00FC12CF" w14:paraId="696976B8" w14:textId="77777777" w:rsidTr="00E26FCB">
        <w:tc>
          <w:tcPr>
            <w:tcW w:w="9628" w:type="dxa"/>
          </w:tcPr>
          <w:p w14:paraId="35DBFE4F" w14:textId="77777777" w:rsidR="00A50311" w:rsidRPr="00A50311" w:rsidRDefault="00A50311" w:rsidP="00A50311">
            <w:pPr>
              <w:pStyle w:val="af4"/>
              <w:rPr>
                <w:lang w:val="en-US"/>
              </w:rPr>
            </w:pPr>
            <w:r w:rsidRPr="00A50311">
              <w:rPr>
                <w:lang w:val="en-US"/>
              </w:rPr>
              <w:t>import time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A50311">
              <w:rPr>
                <w:lang w:val="en-US"/>
              </w:rPr>
              <w:t>paho.mqtt</w:t>
            </w:r>
            <w:proofErr w:type="gramEnd"/>
            <w:r w:rsidRPr="00A50311">
              <w:rPr>
                <w:lang w:val="en-US"/>
              </w:rPr>
              <w:t>.client</w:t>
            </w:r>
            <w:proofErr w:type="spellEnd"/>
            <w:r w:rsidRPr="00A50311">
              <w:rPr>
                <w:lang w:val="en-US"/>
              </w:rPr>
              <w:t xml:space="preserve"> as </w:t>
            </w:r>
            <w:proofErr w:type="spellStart"/>
            <w:r w:rsidRPr="00A50311">
              <w:rPr>
                <w:lang w:val="en-US"/>
              </w:rPr>
              <w:t>mqtt</w:t>
            </w:r>
            <w:proofErr w:type="spellEnd"/>
            <w:r w:rsidRPr="00A50311">
              <w:rPr>
                <w:lang w:val="en-US"/>
              </w:rPr>
              <w:br/>
              <w:t xml:space="preserve">import </w:t>
            </w:r>
            <w:proofErr w:type="spellStart"/>
            <w:r w:rsidRPr="00A50311">
              <w:rPr>
                <w:lang w:val="en-US"/>
              </w:rPr>
              <w:t>json</w:t>
            </w:r>
            <w:proofErr w:type="spellEnd"/>
            <w:r w:rsidRPr="00A50311">
              <w:rPr>
                <w:lang w:val="en-US"/>
              </w:rPr>
              <w:br/>
              <w:t>from datetime import datetime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Параметры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к</w:t>
            </w:r>
            <w:r w:rsidRPr="00A50311">
              <w:rPr>
                <w:lang w:val="en-US"/>
              </w:rPr>
              <w:t xml:space="preserve"> MQTT-</w:t>
            </w:r>
            <w:r w:rsidRPr="00A50311">
              <w:t>брокеру</w:t>
            </w:r>
            <w:r w:rsidRPr="00A50311">
              <w:rPr>
                <w:lang w:val="en-US"/>
              </w:rPr>
              <w:br/>
              <w:t>CASE_NUMBER = 12</w:t>
            </w:r>
            <w:r w:rsidRPr="00A50311">
              <w:rPr>
                <w:lang w:val="en-US"/>
              </w:rPr>
              <w:br/>
              <w:t xml:space="preserve">HOST = "192.168.2." + str(CASE_NUMBER) # IP </w:t>
            </w:r>
            <w:r w:rsidRPr="00A50311">
              <w:t>чемодана</w:t>
            </w:r>
            <w:r w:rsidRPr="00A50311">
              <w:rPr>
                <w:lang w:val="en-US"/>
              </w:rPr>
              <w:br/>
              <w:t xml:space="preserve">PORT = 1883 # </w:t>
            </w:r>
            <w:r w:rsidRPr="00A50311">
              <w:t>Стандартный</w:t>
            </w:r>
            <w:r w:rsidRPr="00A50311">
              <w:rPr>
                <w:lang w:val="en-US"/>
              </w:rPr>
              <w:t xml:space="preserve"> </w:t>
            </w:r>
            <w:r w:rsidRPr="00A50311">
              <w:t>порт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rPr>
                <w:lang w:val="en-US"/>
              </w:rPr>
              <w:t>Mosquitto</w:t>
            </w:r>
            <w:proofErr w:type="spellEnd"/>
            <w:r w:rsidRPr="00A50311">
              <w:rPr>
                <w:lang w:val="en-US"/>
              </w:rPr>
              <w:br/>
              <w:t xml:space="preserve">KEEPALIVE = 60 # </w:t>
            </w:r>
            <w:r w:rsidRPr="00A50311">
              <w:t>Время</w:t>
            </w:r>
            <w:r w:rsidRPr="00A50311">
              <w:rPr>
                <w:lang w:val="en-US"/>
              </w:rPr>
              <w:t xml:space="preserve"> </w:t>
            </w:r>
            <w:r w:rsidRPr="00A50311">
              <w:t>ожидания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доставки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сообщения</w:t>
            </w:r>
            <w:r w:rsidRPr="00A50311">
              <w:rPr>
                <w:lang w:val="en-US"/>
              </w:rPr>
              <w:t xml:space="preserve">, </w:t>
            </w:r>
            <w:r w:rsidRPr="00A50311">
              <w:t>если</w:t>
            </w:r>
            <w:r w:rsidRPr="00A50311">
              <w:rPr>
                <w:lang w:val="en-US"/>
              </w:rPr>
              <w:t xml:space="preserve"> </w:t>
            </w:r>
            <w:r w:rsidRPr="00A50311">
              <w:t>при</w:t>
            </w:r>
            <w:r w:rsidRPr="00A50311">
              <w:rPr>
                <w:lang w:val="en-US"/>
              </w:rPr>
              <w:t xml:space="preserve"> </w:t>
            </w:r>
            <w:r w:rsidRPr="00A50311">
              <w:t>отправке</w:t>
            </w:r>
            <w:r w:rsidRPr="00A50311">
              <w:rPr>
                <w:lang w:val="en-US"/>
              </w:rPr>
              <w:t xml:space="preserve"> </w:t>
            </w:r>
            <w:r w:rsidRPr="00A50311">
              <w:t>оно</w:t>
            </w:r>
            <w:r w:rsidRPr="00A50311">
              <w:rPr>
                <w:lang w:val="en-US"/>
              </w:rPr>
              <w:t xml:space="preserve"> </w:t>
            </w:r>
            <w:r w:rsidRPr="00A50311">
              <w:t>будет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t>пр</w:t>
            </w:r>
            <w:proofErr w:type="spellEnd"/>
            <w:r w:rsidRPr="00A50311">
              <w:rPr>
                <w:lang w:val="en-US"/>
              </w:rPr>
              <w:t>e</w:t>
            </w:r>
            <w:proofErr w:type="spellStart"/>
            <w:r w:rsidRPr="00A50311">
              <w:t>вышено</w:t>
            </w:r>
            <w:proofErr w:type="spellEnd"/>
            <w:r w:rsidRPr="00A50311">
              <w:rPr>
                <w:lang w:val="en-US"/>
              </w:rPr>
              <w:t xml:space="preserve">, </w:t>
            </w:r>
            <w:r w:rsidRPr="00A50311">
              <w:t>брокер</w:t>
            </w:r>
            <w:r w:rsidRPr="00A50311">
              <w:rPr>
                <w:lang w:val="en-US"/>
              </w:rPr>
              <w:t xml:space="preserve"> </w:t>
            </w:r>
            <w:r w:rsidRPr="00A50311">
              <w:t>будет</w:t>
            </w:r>
            <w:r w:rsidRPr="00A50311">
              <w:rPr>
                <w:lang w:val="en-US"/>
              </w:rPr>
              <w:t xml:space="preserve"> </w:t>
            </w:r>
            <w:r w:rsidRPr="00A50311">
              <w:t>считаться</w:t>
            </w:r>
            <w:r w:rsidRPr="00A50311">
              <w:rPr>
                <w:lang w:val="en-US"/>
              </w:rPr>
              <w:t xml:space="preserve"> </w:t>
            </w:r>
            <w:r w:rsidRPr="00A50311">
              <w:t>недоступным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Словарь</w:t>
            </w:r>
            <w:r w:rsidRPr="00A50311">
              <w:rPr>
                <w:lang w:val="en-US"/>
              </w:rPr>
              <w:t xml:space="preserve"> </w:t>
            </w:r>
            <w:r w:rsidRPr="00A50311">
              <w:t>с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топиками</w:t>
            </w:r>
            <w:r w:rsidRPr="00A50311">
              <w:rPr>
                <w:lang w:val="en-US"/>
              </w:rPr>
              <w:t xml:space="preserve"> </w:t>
            </w:r>
            <w:r w:rsidRPr="00A50311">
              <w:t>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собираемыми</w:t>
            </w:r>
            <w:r w:rsidRPr="00A50311">
              <w:rPr>
                <w:lang w:val="en-US"/>
              </w:rPr>
              <w:t xml:space="preserve">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них</w:t>
            </w:r>
            <w:r w:rsidRPr="00A50311">
              <w:rPr>
                <w:lang w:val="en-US"/>
              </w:rPr>
              <w:t xml:space="preserve"> </w:t>
            </w:r>
            <w:r w:rsidRPr="00A50311">
              <w:t>параметрами</w:t>
            </w:r>
            <w:r w:rsidRPr="00A50311">
              <w:rPr>
                <w:lang w:val="en-US"/>
              </w:rPr>
              <w:br/>
              <w:t>SUB_TOPICS = {</w:t>
            </w:r>
            <w:r w:rsidRPr="00A50311">
              <w:rPr>
                <w:lang w:val="en-US"/>
              </w:rPr>
              <w:br/>
              <w:t xml:space="preserve">    '/devices/wb-msw-v3_21/controls/Sound Level': 'noise',</w:t>
            </w:r>
            <w:r w:rsidRPr="00A50311">
              <w:rPr>
                <w:lang w:val="en-US"/>
              </w:rPr>
              <w:br/>
              <w:t xml:space="preserve">    '/devices/wb-ms_11/controls/Illuminance': 'light',</w:t>
            </w:r>
            <w:r w:rsidRPr="00A50311">
              <w:rPr>
                <w:lang w:val="en-US"/>
              </w:rPr>
              <w:br/>
              <w:t xml:space="preserve">    '/devices/wb-m1w2_14/controls/External Sensor 2': 'temperature',</w:t>
            </w:r>
            <w:r w:rsidRPr="00A50311">
              <w:rPr>
                <w:lang w:val="en-US"/>
              </w:rPr>
              <w:br/>
              <w:t xml:space="preserve">    '/devices/wb-msw-v3_21/controls/CO2': 'co2'</w:t>
            </w:r>
            <w:r w:rsidRPr="00A50311">
              <w:rPr>
                <w:lang w:val="en-US"/>
              </w:rPr>
              <w:br/>
              <w:t>}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JSON_LIST = []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Создание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словаря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r w:rsidRPr="00A50311">
              <w:t>хранения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данных</w:t>
            </w:r>
            <w:r w:rsidRPr="00A50311">
              <w:rPr>
                <w:lang w:val="en-US"/>
              </w:rPr>
              <w:t xml:space="preserve"> JSON</w:t>
            </w:r>
            <w:r w:rsidRPr="00A50311">
              <w:rPr>
                <w:lang w:val="en-US"/>
              </w:rPr>
              <w:br/>
              <w:t>JSON_DICT = {}</w:t>
            </w:r>
            <w:r w:rsidRPr="00A50311">
              <w:rPr>
                <w:lang w:val="en-US"/>
              </w:rPr>
              <w:br/>
              <w:t xml:space="preserve">for value in </w:t>
            </w:r>
            <w:proofErr w:type="spellStart"/>
            <w:r w:rsidRPr="00A50311">
              <w:rPr>
                <w:lang w:val="en-US"/>
              </w:rPr>
              <w:t>SUB_TOPICS.values</w:t>
            </w:r>
            <w:proofErr w:type="spellEnd"/>
            <w:r w:rsidRPr="00A50311">
              <w:rPr>
                <w:lang w:val="en-US"/>
              </w:rPr>
              <w:t>():</w:t>
            </w:r>
            <w:r w:rsidRPr="00A50311">
              <w:rPr>
                <w:lang w:val="en-US"/>
              </w:rPr>
              <w:br/>
              <w:t xml:space="preserve">    JSON_DICT[value] = 0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def </w:t>
            </w:r>
            <w:proofErr w:type="spellStart"/>
            <w:r w:rsidRPr="00A50311">
              <w:rPr>
                <w:lang w:val="en-US"/>
              </w:rPr>
              <w:t>on_connect</w:t>
            </w:r>
            <w:proofErr w:type="spellEnd"/>
            <w:r w:rsidRPr="00A50311">
              <w:rPr>
                <w:lang w:val="en-US"/>
              </w:rPr>
              <w:t xml:space="preserve">(client, </w:t>
            </w:r>
            <w:proofErr w:type="spellStart"/>
            <w:r w:rsidRPr="00A50311">
              <w:rPr>
                <w:lang w:val="en-US"/>
              </w:rPr>
              <w:t>userdata</w:t>
            </w:r>
            <w:proofErr w:type="spellEnd"/>
            <w:r w:rsidRPr="00A50311">
              <w:rPr>
                <w:lang w:val="en-US"/>
              </w:rPr>
              <w:t xml:space="preserve">, flags, </w:t>
            </w:r>
            <w:proofErr w:type="spellStart"/>
            <w:r w:rsidRPr="00A50311">
              <w:rPr>
                <w:lang w:val="en-US"/>
              </w:rPr>
              <w:t>rc</w:t>
            </w:r>
            <w:proofErr w:type="spellEnd"/>
            <w:r w:rsidRPr="00A50311">
              <w:rPr>
                <w:lang w:val="en-US"/>
              </w:rPr>
              <w:t>):</w:t>
            </w:r>
            <w:r w:rsidRPr="00A50311">
              <w:rPr>
                <w:lang w:val="en-US"/>
              </w:rPr>
              <w:br/>
              <w:t xml:space="preserve">    </w:t>
            </w:r>
            <w:r w:rsidRPr="00A50311">
              <w:rPr>
                <w:i/>
                <w:iCs/>
                <w:lang w:val="en-US"/>
              </w:rPr>
              <w:t xml:space="preserve">""" </w:t>
            </w:r>
            <w:r w:rsidRPr="00A50311">
              <w:rPr>
                <w:i/>
                <w:iCs/>
              </w:rPr>
              <w:t>Функция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вызываемая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br/>
              <w:t xml:space="preserve">    Arguments:</w:t>
            </w:r>
            <w:r w:rsidRPr="00A50311">
              <w:rPr>
                <w:i/>
                <w:iCs/>
                <w:lang w:val="en-US"/>
              </w:rPr>
              <w:br/>
              <w:t xml:space="preserve">    client - </w:t>
            </w:r>
            <w:r w:rsidRPr="00A50311">
              <w:rPr>
                <w:i/>
                <w:iCs/>
              </w:rPr>
              <w:t>Экземпляр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класса</w:t>
            </w:r>
            <w:r w:rsidRPr="00A50311">
              <w:rPr>
                <w:i/>
                <w:iCs/>
                <w:lang w:val="en-US"/>
              </w:rPr>
              <w:t xml:space="preserve"> Client, </w:t>
            </w:r>
            <w:r w:rsidRPr="00A50311">
              <w:rPr>
                <w:i/>
                <w:iCs/>
              </w:rPr>
              <w:t>управляющий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userdata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Приватные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данные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пользователя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передаваемые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A50311">
              <w:rPr>
                <w:i/>
                <w:iCs/>
              </w:rPr>
              <w:t>подключениии</w:t>
            </w:r>
            <w:proofErr w:type="spellEnd"/>
            <w:r w:rsidRPr="00A50311">
              <w:rPr>
                <w:i/>
                <w:iCs/>
                <w:lang w:val="en-US"/>
              </w:rPr>
              <w:br/>
              <w:t xml:space="preserve">    flags - </w:t>
            </w:r>
            <w:r w:rsidRPr="00A50311">
              <w:rPr>
                <w:i/>
                <w:iCs/>
              </w:rPr>
              <w:t>Флаги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ответа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возвращаемые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брокером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rc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Результат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если</w:t>
            </w:r>
            <w:r w:rsidRPr="00A50311">
              <w:rPr>
                <w:i/>
                <w:iCs/>
                <w:lang w:val="en-US"/>
              </w:rPr>
              <w:t xml:space="preserve"> 0, </w:t>
            </w:r>
            <w:r w:rsidRPr="00A50311">
              <w:rPr>
                <w:i/>
                <w:iCs/>
              </w:rPr>
              <w:t>всё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хорошо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противном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случае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идем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в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документацию</w:t>
            </w:r>
            <w:r w:rsidRPr="00A50311">
              <w:rPr>
                <w:i/>
                <w:iCs/>
                <w:lang w:val="en-US"/>
              </w:rPr>
              <w:br/>
              <w:t xml:space="preserve">    """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r w:rsidRPr="00A50311">
              <w:rPr>
                <w:lang w:val="en-US"/>
              </w:rPr>
              <w:t>print("Connected with result code " + str(</w:t>
            </w:r>
            <w:proofErr w:type="spellStart"/>
            <w:r w:rsidRPr="00A50311">
              <w:rPr>
                <w:lang w:val="en-US"/>
              </w:rPr>
              <w:t>rc</w:t>
            </w:r>
            <w:proofErr w:type="spellEnd"/>
            <w:r w:rsidRPr="00A50311">
              <w:rPr>
                <w:lang w:val="en-US"/>
              </w:rPr>
              <w:t>))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Подключение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ко</w:t>
            </w:r>
            <w:r w:rsidRPr="00A50311">
              <w:rPr>
                <w:lang w:val="en-US"/>
              </w:rPr>
              <w:t xml:space="preserve"> </w:t>
            </w:r>
            <w:r w:rsidRPr="00A50311">
              <w:t>всем</w:t>
            </w:r>
            <w:r w:rsidRPr="00A50311">
              <w:rPr>
                <w:lang w:val="en-US"/>
              </w:rPr>
              <w:t xml:space="preserve"> </w:t>
            </w:r>
            <w:r w:rsidRPr="00A50311">
              <w:t>заданным</w:t>
            </w:r>
            <w:r w:rsidRPr="00A50311">
              <w:rPr>
                <w:lang w:val="en-US"/>
              </w:rPr>
              <w:t xml:space="preserve"> </w:t>
            </w:r>
            <w:r w:rsidRPr="00A50311">
              <w:t>выше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топикам</w:t>
            </w:r>
            <w:r w:rsidRPr="00A50311">
              <w:rPr>
                <w:lang w:val="en-US"/>
              </w:rPr>
              <w:br/>
              <w:t xml:space="preserve">    for topic in </w:t>
            </w:r>
            <w:proofErr w:type="spellStart"/>
            <w:r w:rsidRPr="00A50311">
              <w:rPr>
                <w:lang w:val="en-US"/>
              </w:rPr>
              <w:t>SUB_TOPICS.keys</w:t>
            </w:r>
            <w:proofErr w:type="spellEnd"/>
            <w:r w:rsidRPr="00A50311">
              <w:rPr>
                <w:lang w:val="en-US"/>
              </w:rPr>
              <w:t>():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client.subscribe</w:t>
            </w:r>
            <w:proofErr w:type="spellEnd"/>
            <w:r w:rsidRPr="00A50311">
              <w:rPr>
                <w:lang w:val="en-US"/>
              </w:rPr>
              <w:t>(topic)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def </w:t>
            </w:r>
            <w:proofErr w:type="spellStart"/>
            <w:r w:rsidRPr="00A50311">
              <w:rPr>
                <w:lang w:val="en-US"/>
              </w:rPr>
              <w:t>on_message</w:t>
            </w:r>
            <w:proofErr w:type="spellEnd"/>
            <w:r w:rsidRPr="00A50311">
              <w:rPr>
                <w:lang w:val="en-US"/>
              </w:rPr>
              <w:t xml:space="preserve">(client, </w:t>
            </w:r>
            <w:proofErr w:type="spellStart"/>
            <w:r w:rsidRPr="00A50311">
              <w:rPr>
                <w:lang w:val="en-US"/>
              </w:rPr>
              <w:t>userdata</w:t>
            </w:r>
            <w:proofErr w:type="spellEnd"/>
            <w:r w:rsidRPr="00A50311">
              <w:rPr>
                <w:lang w:val="en-US"/>
              </w:rPr>
              <w:t>, msg):</w:t>
            </w:r>
            <w:r w:rsidRPr="00A50311">
              <w:rPr>
                <w:lang w:val="en-US"/>
              </w:rPr>
              <w:br/>
              <w:t xml:space="preserve">    </w:t>
            </w:r>
            <w:r w:rsidRPr="00A50311">
              <w:rPr>
                <w:i/>
                <w:iCs/>
                <w:lang w:val="en-US"/>
              </w:rPr>
              <w:t xml:space="preserve">""" </w:t>
            </w:r>
            <w:r w:rsidRPr="00A50311">
              <w:rPr>
                <w:i/>
                <w:iCs/>
              </w:rPr>
              <w:t>Функция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вызываемая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получении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сообщения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брокера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одному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из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отслеживаемых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топиков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br/>
              <w:t xml:space="preserve">    Arguments:</w:t>
            </w:r>
            <w:r w:rsidRPr="00A50311">
              <w:rPr>
                <w:i/>
                <w:iCs/>
                <w:lang w:val="en-US"/>
              </w:rPr>
              <w:br/>
              <w:t xml:space="preserve">    client - </w:t>
            </w:r>
            <w:r w:rsidRPr="00A50311">
              <w:rPr>
                <w:i/>
                <w:iCs/>
              </w:rPr>
              <w:t>Экземпляр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класса</w:t>
            </w:r>
            <w:r w:rsidRPr="00A50311">
              <w:rPr>
                <w:i/>
                <w:iCs/>
                <w:lang w:val="en-US"/>
              </w:rPr>
              <w:t xml:space="preserve"> Client, </w:t>
            </w:r>
            <w:r w:rsidRPr="00A50311">
              <w:rPr>
                <w:i/>
                <w:iCs/>
              </w:rPr>
              <w:t>управляющий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userdata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Приватные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данные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пользователя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передаваемые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A50311">
              <w:rPr>
                <w:i/>
                <w:iCs/>
              </w:rPr>
              <w:t>подключениии</w:t>
            </w:r>
            <w:proofErr w:type="spellEnd"/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lastRenderedPageBreak/>
              <w:t xml:space="preserve">    msg - </w:t>
            </w:r>
            <w:r w:rsidRPr="00A50311">
              <w:rPr>
                <w:i/>
                <w:iCs/>
              </w:rPr>
              <w:t>Сообщение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приходящее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брокера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со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всей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информацией</w:t>
            </w:r>
            <w:r w:rsidRPr="00A50311">
              <w:rPr>
                <w:i/>
                <w:iCs/>
                <w:lang w:val="en-US"/>
              </w:rPr>
              <w:br/>
              <w:t xml:space="preserve">    """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r w:rsidRPr="00A50311">
              <w:rPr>
                <w:lang w:val="en-US"/>
              </w:rPr>
              <w:t xml:space="preserve">payload = </w:t>
            </w:r>
            <w:proofErr w:type="spellStart"/>
            <w:r w:rsidRPr="00A50311">
              <w:rPr>
                <w:lang w:val="en-US"/>
              </w:rPr>
              <w:t>msg.payload.decode</w:t>
            </w:r>
            <w:proofErr w:type="spellEnd"/>
            <w:r w:rsidRPr="00A50311">
              <w:rPr>
                <w:lang w:val="en-US"/>
              </w:rPr>
              <w:t xml:space="preserve">() # </w:t>
            </w:r>
            <w:r w:rsidRPr="00A50311">
              <w:t>Основное</w:t>
            </w:r>
            <w:r w:rsidRPr="00A50311">
              <w:rPr>
                <w:lang w:val="en-US"/>
              </w:rPr>
              <w:t xml:space="preserve"> </w:t>
            </w:r>
            <w:r w:rsidRPr="00A50311">
              <w:t>значение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приходящее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например</w:t>
            </w:r>
            <w:r w:rsidRPr="00A50311">
              <w:rPr>
                <w:lang w:val="en-US"/>
              </w:rPr>
              <w:t xml:space="preserve">, </w:t>
            </w:r>
            <w:r w:rsidRPr="00A50311">
              <w:t>показатель</w:t>
            </w:r>
            <w:r w:rsidRPr="00A50311">
              <w:rPr>
                <w:lang w:val="en-US"/>
              </w:rPr>
              <w:t xml:space="preserve"> </w:t>
            </w:r>
            <w:r w:rsidRPr="00A50311">
              <w:t>температуры</w:t>
            </w:r>
            <w:r w:rsidRPr="00A50311">
              <w:rPr>
                <w:lang w:val="en-US"/>
              </w:rPr>
              <w:br/>
              <w:t xml:space="preserve">    topic = </w:t>
            </w:r>
            <w:proofErr w:type="spellStart"/>
            <w:r w:rsidRPr="00A50311">
              <w:rPr>
                <w:lang w:val="en-US"/>
              </w:rPr>
              <w:t>msg.topic</w:t>
            </w:r>
            <w:proofErr w:type="spellEnd"/>
            <w:r w:rsidRPr="00A50311">
              <w:rPr>
                <w:lang w:val="en-US"/>
              </w:rPr>
              <w:t xml:space="preserve"> # </w:t>
            </w:r>
            <w:r w:rsidRPr="00A50311">
              <w:t>Топик</w:t>
            </w:r>
            <w:r w:rsidRPr="00A50311">
              <w:rPr>
                <w:lang w:val="en-US"/>
              </w:rPr>
              <w:t xml:space="preserve">,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которого</w:t>
            </w:r>
            <w:r w:rsidRPr="00A50311">
              <w:rPr>
                <w:lang w:val="en-US"/>
              </w:rPr>
              <w:t xml:space="preserve"> </w:t>
            </w:r>
            <w:r w:rsidRPr="00A50311">
              <w:t>пришло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поскольку</w:t>
            </w:r>
            <w:r w:rsidRPr="00A50311">
              <w:rPr>
                <w:lang w:val="en-US"/>
              </w:rPr>
              <w:t xml:space="preserve"> </w:t>
            </w:r>
            <w:r w:rsidRPr="00A50311">
              <w:t>функция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обрабатывает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всех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топиков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param_name</w:t>
            </w:r>
            <w:proofErr w:type="spellEnd"/>
            <w:r w:rsidRPr="00A50311">
              <w:rPr>
                <w:lang w:val="en-US"/>
              </w:rPr>
              <w:t xml:space="preserve"> = SUB_TOPICS[topic]</w:t>
            </w:r>
            <w:r w:rsidRPr="00A50311">
              <w:rPr>
                <w:lang w:val="en-US"/>
              </w:rPr>
              <w:br/>
              <w:t xml:space="preserve">    JSON_DICT[</w:t>
            </w:r>
            <w:proofErr w:type="spellStart"/>
            <w:r w:rsidRPr="00A50311">
              <w:rPr>
                <w:lang w:val="en-US"/>
              </w:rPr>
              <w:t>param_name</w:t>
            </w:r>
            <w:proofErr w:type="spellEnd"/>
            <w:r w:rsidRPr="00A50311">
              <w:rPr>
                <w:lang w:val="en-US"/>
              </w:rPr>
              <w:t>] = payload</w:t>
            </w:r>
            <w:r w:rsidRPr="00A50311">
              <w:rPr>
                <w:lang w:val="en-US"/>
              </w:rPr>
              <w:br/>
              <w:t xml:space="preserve">    JSON_DICT['time'] = str(</w:t>
            </w:r>
            <w:proofErr w:type="spellStart"/>
            <w:r w:rsidRPr="00A50311">
              <w:rPr>
                <w:lang w:val="en-US"/>
              </w:rPr>
              <w:t>datetime.now</w:t>
            </w:r>
            <w:proofErr w:type="spellEnd"/>
            <w:r w:rsidRPr="00A50311">
              <w:rPr>
                <w:lang w:val="en-US"/>
              </w:rPr>
              <w:t>())</w:t>
            </w:r>
            <w:r w:rsidRPr="00A50311">
              <w:rPr>
                <w:lang w:val="en-US"/>
              </w:rPr>
              <w:br/>
              <w:t xml:space="preserve">    JSON_DICT['case'] = str(CASE_NUMBER)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JSON_LIST.append</w:t>
            </w:r>
            <w:proofErr w:type="spellEnd"/>
            <w:r w:rsidRPr="00A50311">
              <w:rPr>
                <w:lang w:val="en-US"/>
              </w:rPr>
              <w:t>(</w:t>
            </w:r>
            <w:proofErr w:type="spellStart"/>
            <w:r w:rsidRPr="00A50311">
              <w:rPr>
                <w:lang w:val="en-US"/>
              </w:rPr>
              <w:t>JSON_DICT.copy</w:t>
            </w:r>
            <w:proofErr w:type="spellEnd"/>
            <w:r w:rsidRPr="00A50311">
              <w:rPr>
                <w:lang w:val="en-US"/>
              </w:rPr>
              <w:t>())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print(topic + " " + payload)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dt = </w:t>
            </w:r>
            <w:proofErr w:type="spellStart"/>
            <w:r w:rsidRPr="00A50311">
              <w:rPr>
                <w:lang w:val="en-US"/>
              </w:rPr>
              <w:t>datetime.now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t = </w:t>
            </w:r>
            <w:proofErr w:type="spellStart"/>
            <w:r w:rsidRPr="00A50311">
              <w:rPr>
                <w:lang w:val="en-US"/>
              </w:rPr>
              <w:t>time.localtime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Запись</w:t>
            </w:r>
            <w:r w:rsidRPr="00A50311">
              <w:rPr>
                <w:lang w:val="en-US"/>
              </w:rPr>
              <w:t xml:space="preserve"> </w:t>
            </w:r>
            <w:r w:rsidRPr="00A50311">
              <w:t>данных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файл</w:t>
            </w:r>
            <w:r w:rsidRPr="00A50311">
              <w:rPr>
                <w:lang w:val="en-US"/>
              </w:rPr>
              <w:br/>
              <w:t xml:space="preserve">    with open(</w:t>
            </w:r>
            <w:proofErr w:type="spellStart"/>
            <w:r w:rsidRPr="00A50311">
              <w:rPr>
                <w:lang w:val="en-US"/>
              </w:rPr>
              <w:t>f'data</w:t>
            </w:r>
            <w:proofErr w:type="spellEnd"/>
            <w:r w:rsidRPr="00A50311">
              <w:rPr>
                <w:lang w:val="en-US"/>
              </w:rPr>
              <w:t>-{</w:t>
            </w:r>
            <w:proofErr w:type="spellStart"/>
            <w:r w:rsidRPr="00A50311">
              <w:rPr>
                <w:lang w:val="en-US"/>
              </w:rPr>
              <w:t>dt.day</w:t>
            </w:r>
            <w:proofErr w:type="spellEnd"/>
            <w:r w:rsidRPr="00A50311">
              <w:rPr>
                <w:lang w:val="en-US"/>
              </w:rPr>
              <w:t>}-{</w:t>
            </w:r>
            <w:proofErr w:type="spellStart"/>
            <w:r w:rsidRPr="00A50311">
              <w:rPr>
                <w:lang w:val="en-US"/>
              </w:rPr>
              <w:t>dt.month</w:t>
            </w:r>
            <w:proofErr w:type="spellEnd"/>
            <w:r w:rsidRPr="00A50311">
              <w:rPr>
                <w:lang w:val="en-US"/>
              </w:rPr>
              <w:t>}-{</w:t>
            </w:r>
            <w:proofErr w:type="spellStart"/>
            <w:r w:rsidRPr="00A50311">
              <w:rPr>
                <w:lang w:val="en-US"/>
              </w:rPr>
              <w:t>dt.year</w:t>
            </w:r>
            <w:proofErr w:type="spellEnd"/>
            <w:r w:rsidRPr="00A50311">
              <w:rPr>
                <w:lang w:val="en-US"/>
              </w:rPr>
              <w:t>}-ver2.json', 'w') as file: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json_string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json.dumps</w:t>
            </w:r>
            <w:proofErr w:type="spellEnd"/>
            <w:r w:rsidRPr="00A50311">
              <w:rPr>
                <w:lang w:val="en-US"/>
              </w:rPr>
              <w:t xml:space="preserve">(JSON_LIST) # </w:t>
            </w:r>
            <w:r w:rsidRPr="00A50311">
              <w:t>Формирование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строки</w:t>
            </w:r>
            <w:r w:rsidRPr="00A50311">
              <w:rPr>
                <w:lang w:val="en-US"/>
              </w:rPr>
              <w:t xml:space="preserve"> JSON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словаря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file.write</w:t>
            </w:r>
            <w:proofErr w:type="spellEnd"/>
            <w:r w:rsidRPr="00A50311">
              <w:rPr>
                <w:lang w:val="en-US"/>
              </w:rPr>
              <w:t>(</w:t>
            </w:r>
            <w:proofErr w:type="spellStart"/>
            <w:r w:rsidRPr="00A50311">
              <w:rPr>
                <w:lang w:val="en-US"/>
              </w:rPr>
              <w:t>json_string</w:t>
            </w:r>
            <w:proofErr w:type="spellEnd"/>
            <w:r w:rsidRPr="00A50311">
              <w:rPr>
                <w:lang w:val="en-US"/>
              </w:rPr>
              <w:t>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def main():</w:t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Создание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и</w:t>
            </w:r>
            <w:r w:rsidRPr="00A50311">
              <w:rPr>
                <w:lang w:val="en-US"/>
              </w:rPr>
              <w:t xml:space="preserve"> </w:t>
            </w:r>
            <w:r w:rsidRPr="00A50311">
              <w:t>настройка</w:t>
            </w:r>
            <w:r w:rsidRPr="00A50311">
              <w:rPr>
                <w:lang w:val="en-US"/>
              </w:rPr>
              <w:t xml:space="preserve"> </w:t>
            </w:r>
            <w:r w:rsidRPr="00A50311">
              <w:t>экземпляра</w:t>
            </w:r>
            <w:r w:rsidRPr="00A50311">
              <w:rPr>
                <w:lang w:val="en-US"/>
              </w:rPr>
              <w:t xml:space="preserve"> </w:t>
            </w:r>
            <w:r w:rsidRPr="00A50311">
              <w:t>класса</w:t>
            </w:r>
            <w:r w:rsidRPr="00A50311">
              <w:rPr>
                <w:lang w:val="en-US"/>
              </w:rPr>
              <w:t xml:space="preserve"> Client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rPr>
                <w:lang w:val="en-US"/>
              </w:rPr>
              <w:t>Mosquitto</w:t>
            </w:r>
            <w:proofErr w:type="spellEnd"/>
            <w:r w:rsidRPr="00A50311">
              <w:rPr>
                <w:lang w:val="en-US"/>
              </w:rPr>
              <w:br/>
              <w:t xml:space="preserve">    client = </w:t>
            </w:r>
            <w:proofErr w:type="spellStart"/>
            <w:r w:rsidRPr="00A50311">
              <w:rPr>
                <w:lang w:val="en-US"/>
              </w:rPr>
              <w:t>mqtt.Client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client.on_connect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on_connect</w:t>
            </w:r>
            <w:proofErr w:type="spellEnd"/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client.on_message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on_message</w:t>
            </w:r>
            <w:proofErr w:type="spellEnd"/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client.connect</w:t>
            </w:r>
            <w:proofErr w:type="spellEnd"/>
            <w:r w:rsidRPr="00A50311">
              <w:rPr>
                <w:lang w:val="en-US"/>
              </w:rPr>
              <w:t>(HOST, PORT, KEEPALIVE)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client.loop_forever</w:t>
            </w:r>
            <w:proofErr w:type="spellEnd"/>
            <w:r w:rsidRPr="00A50311">
              <w:rPr>
                <w:lang w:val="en-US"/>
              </w:rPr>
              <w:t xml:space="preserve">() # </w:t>
            </w:r>
            <w:r w:rsidRPr="00A50311">
              <w:t>Бесконечный</w:t>
            </w:r>
            <w:r w:rsidRPr="00A50311">
              <w:rPr>
                <w:lang w:val="en-US"/>
              </w:rPr>
              <w:t xml:space="preserve"> </w:t>
            </w:r>
            <w:r w:rsidRPr="00A50311">
              <w:t>внутренний</w:t>
            </w:r>
            <w:r w:rsidRPr="00A50311">
              <w:rPr>
                <w:lang w:val="en-US"/>
              </w:rPr>
              <w:t xml:space="preserve"> </w:t>
            </w:r>
            <w:r w:rsidRPr="00A50311">
              <w:t>цикл</w:t>
            </w:r>
            <w:r w:rsidRPr="00A50311">
              <w:rPr>
                <w:lang w:val="en-US"/>
              </w:rPr>
              <w:t xml:space="preserve"> </w:t>
            </w:r>
            <w:r w:rsidRPr="00A50311">
              <w:t>клиента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ожидании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сообщений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if __name__ == "__main__":</w:t>
            </w:r>
            <w:r w:rsidRPr="00A50311">
              <w:rPr>
                <w:lang w:val="en-US"/>
              </w:rPr>
              <w:br/>
              <w:t xml:space="preserve">    main()</w:t>
            </w:r>
          </w:p>
          <w:p w14:paraId="24BC5DDC" w14:textId="5281A6C2" w:rsidR="00AB1171" w:rsidRPr="00A50311" w:rsidRDefault="00AB1171" w:rsidP="00A50311">
            <w:pPr>
              <w:pStyle w:val="af4"/>
              <w:rPr>
                <w:lang w:val="en-US"/>
              </w:rPr>
            </w:pPr>
          </w:p>
        </w:tc>
      </w:tr>
    </w:tbl>
    <w:p w14:paraId="0DFC5AB9" w14:textId="539DA885" w:rsidR="00AB1171" w:rsidRDefault="00AB1171" w:rsidP="00AB1171">
      <w:pPr>
        <w:pStyle w:val="af9"/>
      </w:pPr>
      <w:r>
        <w:lastRenderedPageBreak/>
        <w:t xml:space="preserve">В результате выполнения программы появился файл </w:t>
      </w:r>
      <w:r w:rsidRPr="00515AA2">
        <w:t>data-20-10-2025-ver</w:t>
      </w:r>
      <w:r w:rsidR="00A26996">
        <w:t>2</w:t>
      </w:r>
      <w:r w:rsidRPr="00515AA2">
        <w:t>.json</w:t>
      </w:r>
      <w:r>
        <w:t>.</w:t>
      </w:r>
    </w:p>
    <w:p w14:paraId="25311193" w14:textId="24261A01" w:rsidR="00AB1171" w:rsidRPr="00A26996" w:rsidRDefault="00AB1171" w:rsidP="00AB1171">
      <w:pPr>
        <w:pStyle w:val="af3"/>
        <w:rPr>
          <w:lang w:val="en-US"/>
        </w:rPr>
      </w:pPr>
      <w:r>
        <w:t>Листинг</w:t>
      </w:r>
      <w:r w:rsidRPr="00A26996">
        <w:rPr>
          <w:lang w:val="en-US"/>
        </w:rPr>
        <w:t xml:space="preserve"> </w:t>
      </w:r>
      <w:r w:rsidR="0033135B">
        <w:t xml:space="preserve">6 </w:t>
      </w:r>
      <w:r w:rsidRPr="00A26996">
        <w:rPr>
          <w:lang w:val="en-US"/>
        </w:rPr>
        <w:t xml:space="preserve">– </w:t>
      </w:r>
      <w:r>
        <w:t>Файл</w:t>
      </w:r>
      <w:r w:rsidRPr="00A26996">
        <w:rPr>
          <w:lang w:val="en-US"/>
        </w:rPr>
        <w:t xml:space="preserve"> </w:t>
      </w:r>
      <w:r w:rsidRPr="00515AA2">
        <w:rPr>
          <w:lang w:val="en-US"/>
        </w:rPr>
        <w:t>data</w:t>
      </w:r>
      <w:r w:rsidRPr="00A26996">
        <w:rPr>
          <w:lang w:val="en-US"/>
        </w:rPr>
        <w:t>-20-10-2025-</w:t>
      </w:r>
      <w:r w:rsidRPr="00515AA2">
        <w:rPr>
          <w:lang w:val="en-US"/>
        </w:rPr>
        <w:t>ver</w:t>
      </w:r>
      <w:r w:rsidR="00A50311" w:rsidRPr="00A26996">
        <w:rPr>
          <w:lang w:val="en-US"/>
        </w:rPr>
        <w:t>2</w:t>
      </w:r>
      <w:r w:rsidRPr="00A26996">
        <w:rPr>
          <w:lang w:val="en-US"/>
        </w:rPr>
        <w:t>.</w:t>
      </w:r>
      <w:r w:rsidRPr="00515AA2">
        <w:rPr>
          <w:lang w:val="en-US"/>
        </w:rPr>
        <w:t>json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1171" w:rsidRPr="00FC12CF" w14:paraId="6C857C62" w14:textId="77777777" w:rsidTr="00E26FCB">
        <w:tc>
          <w:tcPr>
            <w:tcW w:w="9628" w:type="dxa"/>
          </w:tcPr>
          <w:p w14:paraId="0DEB2BCD" w14:textId="77777777" w:rsidR="00A50311" w:rsidRPr="00A50311" w:rsidRDefault="00A50311" w:rsidP="00A50311">
            <w:pPr>
              <w:pStyle w:val="af4"/>
              <w:rPr>
                <w:lang w:val="en-US"/>
              </w:rPr>
            </w:pPr>
            <w:r w:rsidRPr="00A50311">
              <w:rPr>
                <w:lang w:val="en-US"/>
              </w:rPr>
              <w:t>[</w:t>
            </w:r>
            <w:r w:rsidRPr="00A50311">
              <w:rPr>
                <w:lang w:val="en-US"/>
              </w:rPr>
              <w:br/>
              <w:t xml:space="preserve">  {</w:t>
            </w:r>
            <w:r w:rsidRPr="00A50311">
              <w:rPr>
                <w:lang w:val="en-US"/>
              </w:rPr>
              <w:br/>
              <w:t xml:space="preserve">    "noise": "59.99",</w:t>
            </w:r>
            <w:r w:rsidRPr="00A50311">
              <w:rPr>
                <w:lang w:val="en-US"/>
              </w:rPr>
              <w:br/>
              <w:t xml:space="preserve">    "illuminance": 0,</w:t>
            </w:r>
            <w:r w:rsidRPr="00A50311">
              <w:rPr>
                <w:lang w:val="en-US"/>
              </w:rPr>
              <w:br/>
              <w:t xml:space="preserve">    "voltage": 0,</w:t>
            </w:r>
            <w:r w:rsidRPr="00A50311">
              <w:rPr>
                <w:lang w:val="en-US"/>
              </w:rPr>
              <w:br/>
              <w:t xml:space="preserve">    "time": "2025-11-10 16:15:33.236534",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},</w:t>
            </w:r>
            <w:r w:rsidRPr="00A50311">
              <w:rPr>
                <w:lang w:val="en-US"/>
              </w:rPr>
              <w:br/>
              <w:t xml:space="preserve">  {</w:t>
            </w:r>
            <w:r w:rsidRPr="00A50311">
              <w:rPr>
                <w:lang w:val="en-US"/>
              </w:rPr>
              <w:br/>
              <w:t xml:space="preserve">    "noise": "59.99",</w:t>
            </w:r>
            <w:r w:rsidRPr="00A50311">
              <w:rPr>
                <w:lang w:val="en-US"/>
              </w:rPr>
              <w:br/>
              <w:t xml:space="preserve">    "illuminance": "389",</w:t>
            </w:r>
            <w:r w:rsidRPr="00A50311">
              <w:rPr>
                <w:lang w:val="en-US"/>
              </w:rPr>
              <w:br/>
              <w:t xml:space="preserve">    "voltage": 0,</w:t>
            </w:r>
            <w:r w:rsidRPr="00A50311">
              <w:rPr>
                <w:lang w:val="en-US"/>
              </w:rPr>
              <w:br/>
              <w:t xml:space="preserve">    "time": "2025-11-10 16:15:33.243263",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},</w:t>
            </w:r>
            <w:r w:rsidRPr="00A50311">
              <w:rPr>
                <w:lang w:val="en-US"/>
              </w:rPr>
              <w:br/>
              <w:t xml:space="preserve">  {</w:t>
            </w:r>
            <w:r w:rsidRPr="00A50311">
              <w:rPr>
                <w:lang w:val="en-US"/>
              </w:rPr>
              <w:br/>
              <w:t xml:space="preserve">    "noise": "59.99",</w:t>
            </w:r>
            <w:r w:rsidRPr="00A50311">
              <w:rPr>
                <w:lang w:val="en-US"/>
              </w:rPr>
              <w:br/>
              <w:t xml:space="preserve">    "illuminance": "389",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lastRenderedPageBreak/>
              <w:t xml:space="preserve">    "voltage": "5.00",</w:t>
            </w:r>
            <w:r w:rsidRPr="00A50311">
              <w:rPr>
                <w:lang w:val="en-US"/>
              </w:rPr>
              <w:br/>
              <w:t xml:space="preserve">    "time": "2025-11-10 16:15:33.243805",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},</w:t>
            </w:r>
          </w:p>
          <w:p w14:paraId="4FA099CE" w14:textId="77777777" w:rsidR="00AB1171" w:rsidRPr="002B002F" w:rsidRDefault="00A50311" w:rsidP="00E26FCB">
            <w:pPr>
              <w:pStyle w:val="af4"/>
              <w:rPr>
                <w:lang w:val="en-US"/>
              </w:rPr>
            </w:pPr>
            <w:r w:rsidRPr="002B002F">
              <w:rPr>
                <w:lang w:val="en-US"/>
              </w:rPr>
              <w:t xml:space="preserve">  ...</w:t>
            </w:r>
          </w:p>
          <w:p w14:paraId="39938C98" w14:textId="366ABAEC" w:rsidR="00A50311" w:rsidRPr="002B002F" w:rsidRDefault="00A50311" w:rsidP="00E26FCB">
            <w:pPr>
              <w:pStyle w:val="af4"/>
              <w:rPr>
                <w:lang w:val="en-US"/>
              </w:rPr>
            </w:pPr>
            <w:r w:rsidRPr="00A50311">
              <w:rPr>
                <w:lang w:val="en-US"/>
              </w:rPr>
              <w:t xml:space="preserve">  {</w:t>
            </w:r>
            <w:r w:rsidRPr="00A50311">
              <w:rPr>
                <w:lang w:val="en-US"/>
              </w:rPr>
              <w:br/>
              <w:t xml:space="preserve">    "noise": "71.32",</w:t>
            </w:r>
            <w:r w:rsidRPr="00A50311">
              <w:rPr>
                <w:lang w:val="en-US"/>
              </w:rPr>
              <w:br/>
              <w:t xml:space="preserve">    "illuminance": "374",</w:t>
            </w:r>
            <w:r w:rsidRPr="00A50311">
              <w:rPr>
                <w:lang w:val="en-US"/>
              </w:rPr>
              <w:br/>
              <w:t xml:space="preserve">    "voltage": "4.99",</w:t>
            </w:r>
            <w:r w:rsidRPr="00A50311">
              <w:rPr>
                <w:lang w:val="en-US"/>
              </w:rPr>
              <w:br/>
              <w:t xml:space="preserve">    "time": "2025-11-10 16:28:15.166695",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},</w:t>
            </w:r>
            <w:r w:rsidRPr="00A50311">
              <w:rPr>
                <w:lang w:val="en-US"/>
              </w:rPr>
              <w:br/>
              <w:t xml:space="preserve">  {</w:t>
            </w:r>
            <w:r w:rsidRPr="00A50311">
              <w:rPr>
                <w:lang w:val="en-US"/>
              </w:rPr>
              <w:br/>
              <w:t xml:space="preserve">    "noise": "68.59",</w:t>
            </w:r>
            <w:r w:rsidRPr="00A50311">
              <w:rPr>
                <w:lang w:val="en-US"/>
              </w:rPr>
              <w:br/>
              <w:t xml:space="preserve">    "illuminance": "374",</w:t>
            </w:r>
            <w:r w:rsidRPr="00A50311">
              <w:rPr>
                <w:lang w:val="en-US"/>
              </w:rPr>
              <w:br/>
              <w:t xml:space="preserve">    "voltage": "4.99",</w:t>
            </w:r>
            <w:r w:rsidRPr="00A50311">
              <w:rPr>
                <w:lang w:val="en-US"/>
              </w:rPr>
              <w:br/>
              <w:t xml:space="preserve">    "time": "2025-11-10 16:28:15.790627",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</w:t>
            </w:r>
            <w:r w:rsidRPr="00A50311">
              <w:rPr>
                <w:lang w:val="en-US"/>
              </w:rPr>
              <w:br/>
              <w:t>]</w:t>
            </w:r>
          </w:p>
        </w:tc>
      </w:tr>
    </w:tbl>
    <w:p w14:paraId="2B838229" w14:textId="77777777" w:rsidR="0033135B" w:rsidRPr="0033135B" w:rsidRDefault="0033135B" w:rsidP="0033135B">
      <w:pPr>
        <w:pStyle w:val="af9"/>
      </w:pPr>
      <w:r w:rsidRPr="0033135B">
        <w:lastRenderedPageBreak/>
        <w:t>Напишем программу для парсинга полученного файла</w:t>
      </w:r>
    </w:p>
    <w:p w14:paraId="6F2532D0" w14:textId="4149BBD8" w:rsidR="0033135B" w:rsidRPr="0033135B" w:rsidRDefault="0033135B" w:rsidP="0033135B">
      <w:pPr>
        <w:pStyle w:val="af3"/>
      </w:pPr>
      <w:r w:rsidRPr="0033135B">
        <w:t xml:space="preserve">Листинг </w:t>
      </w:r>
      <w:r>
        <w:t>7</w:t>
      </w:r>
      <w:r w:rsidRPr="0033135B">
        <w:t xml:space="preserve"> – Программа на </w:t>
      </w:r>
      <w:r w:rsidRPr="0033135B">
        <w:rPr>
          <w:lang w:val="en-US"/>
        </w:rPr>
        <w:t>Python</w:t>
      </w:r>
      <w:r w:rsidRPr="0033135B">
        <w:t xml:space="preserve"> для парсинга полученного файла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3135B" w:rsidRPr="0033135B" w14:paraId="24A45721" w14:textId="7777777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3733" w14:textId="639B1A90" w:rsidR="0033135B" w:rsidRPr="0033135B" w:rsidRDefault="0033135B" w:rsidP="0033135B">
            <w:pPr>
              <w:pStyle w:val="af4"/>
            </w:pPr>
            <w:r w:rsidRPr="0033135B">
              <w:rPr>
                <w:lang w:val="en-US"/>
              </w:rPr>
              <w:t xml:space="preserve">import </w:t>
            </w:r>
            <w:proofErr w:type="spellStart"/>
            <w:r w:rsidRPr="0033135B">
              <w:rPr>
                <w:lang w:val="en-US"/>
              </w:rPr>
              <w:t>json</w:t>
            </w:r>
            <w:proofErr w:type="spellEnd"/>
            <w:r w:rsidRPr="0033135B">
              <w:rPr>
                <w:lang w:val="en-US"/>
              </w:rPr>
              <w:br/>
              <w:t xml:space="preserve">from WB_demo_kit_v2.SensorReading2 import </w:t>
            </w:r>
            <w:proofErr w:type="spellStart"/>
            <w:r w:rsidRPr="0033135B">
              <w:rPr>
                <w:lang w:val="en-US"/>
              </w:rPr>
              <w:t>SensorReading</w:t>
            </w:r>
            <w:proofErr w:type="spellEnd"/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  <w:t xml:space="preserve">from </w:t>
            </w:r>
            <w:proofErr w:type="spellStart"/>
            <w:r w:rsidRPr="0033135B">
              <w:rPr>
                <w:lang w:val="en-US"/>
              </w:rPr>
              <w:t>rich.console</w:t>
            </w:r>
            <w:proofErr w:type="spellEnd"/>
            <w:r w:rsidRPr="0033135B">
              <w:rPr>
                <w:lang w:val="en-US"/>
              </w:rPr>
              <w:t xml:space="preserve"> import Console</w:t>
            </w:r>
            <w:r w:rsidRPr="0033135B">
              <w:rPr>
                <w:lang w:val="en-US"/>
              </w:rPr>
              <w:br/>
              <w:t xml:space="preserve">from </w:t>
            </w:r>
            <w:proofErr w:type="spellStart"/>
            <w:r w:rsidRPr="0033135B">
              <w:rPr>
                <w:lang w:val="en-US"/>
              </w:rPr>
              <w:t>rich.table</w:t>
            </w:r>
            <w:proofErr w:type="spellEnd"/>
            <w:r w:rsidRPr="0033135B">
              <w:rPr>
                <w:lang w:val="en-US"/>
              </w:rPr>
              <w:t xml:space="preserve"> import Table</w:t>
            </w:r>
            <w:r w:rsidRPr="0033135B">
              <w:rPr>
                <w:lang w:val="en-US"/>
              </w:rPr>
              <w:br/>
              <w:t>from rich import box</w:t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  <w:t>with open("./data-10-11-2025-ver2.json", "r", encoding="utf-8") as f:</w:t>
            </w:r>
            <w:r w:rsidRPr="0033135B">
              <w:rPr>
                <w:lang w:val="en-US"/>
              </w:rPr>
              <w:br/>
              <w:t xml:space="preserve">    data = </w:t>
            </w:r>
            <w:proofErr w:type="spellStart"/>
            <w:r w:rsidRPr="0033135B">
              <w:rPr>
                <w:lang w:val="en-US"/>
              </w:rPr>
              <w:t>json.load</w:t>
            </w:r>
            <w:proofErr w:type="spellEnd"/>
            <w:r w:rsidRPr="0033135B">
              <w:rPr>
                <w:lang w:val="en-US"/>
              </w:rPr>
              <w:t>(f)</w:t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</w:r>
            <w:proofErr w:type="spellStart"/>
            <w:r w:rsidRPr="0033135B">
              <w:rPr>
                <w:lang w:val="en-US"/>
              </w:rPr>
              <w:t>sensor_r_lst</w:t>
            </w:r>
            <w:proofErr w:type="spellEnd"/>
            <w:r w:rsidRPr="0033135B">
              <w:rPr>
                <w:lang w:val="en-US"/>
              </w:rPr>
              <w:t xml:space="preserve"> = [</w:t>
            </w:r>
            <w:proofErr w:type="spellStart"/>
            <w:r w:rsidRPr="0033135B">
              <w:rPr>
                <w:lang w:val="en-US"/>
              </w:rPr>
              <w:t>SensorReading.model_validate</w:t>
            </w:r>
            <w:proofErr w:type="spellEnd"/>
            <w:r w:rsidRPr="0033135B">
              <w:rPr>
                <w:lang w:val="en-US"/>
              </w:rPr>
              <w:t>(d) for d in data]</w:t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  <w:t>console = Console()</w:t>
            </w:r>
            <w:r w:rsidRPr="0033135B">
              <w:rPr>
                <w:lang w:val="en-US"/>
              </w:rPr>
              <w:br/>
            </w:r>
            <w:proofErr w:type="spellStart"/>
            <w:r w:rsidRPr="0033135B">
              <w:rPr>
                <w:lang w:val="en-US"/>
              </w:rPr>
              <w:t>console.clear</w:t>
            </w:r>
            <w:proofErr w:type="spellEnd"/>
            <w:r w:rsidRPr="0033135B">
              <w:rPr>
                <w:lang w:val="en-US"/>
              </w:rPr>
              <w:t>()</w:t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  <w:t>table = Table(</w:t>
            </w:r>
            <w:r w:rsidRPr="0033135B">
              <w:rPr>
                <w:lang w:val="en-US"/>
              </w:rPr>
              <w:br/>
              <w:t xml:space="preserve">    title="[bold cyan]Sensor Readings[/]",</w:t>
            </w:r>
            <w:r w:rsidRPr="0033135B">
              <w:rPr>
                <w:lang w:val="en-US"/>
              </w:rPr>
              <w:br/>
              <w:t xml:space="preserve">    box=</w:t>
            </w:r>
            <w:proofErr w:type="spellStart"/>
            <w:r w:rsidRPr="0033135B">
              <w:rPr>
                <w:lang w:val="en-US"/>
              </w:rPr>
              <w:t>box.ROUNDED</w:t>
            </w:r>
            <w:proofErr w:type="spellEnd"/>
            <w:r w:rsidRPr="0033135B">
              <w:rPr>
                <w:lang w:val="en-US"/>
              </w:rPr>
              <w:t>,</w:t>
            </w:r>
            <w:r w:rsidRPr="0033135B">
              <w:rPr>
                <w:lang w:val="en-US"/>
              </w:rPr>
              <w:br/>
              <w:t xml:space="preserve">    </w:t>
            </w:r>
            <w:proofErr w:type="spellStart"/>
            <w:r w:rsidRPr="0033135B">
              <w:rPr>
                <w:lang w:val="en-US"/>
              </w:rPr>
              <w:t>header_style</w:t>
            </w:r>
            <w:proofErr w:type="spellEnd"/>
            <w:r w:rsidRPr="0033135B">
              <w:rPr>
                <w:lang w:val="en-US"/>
              </w:rPr>
              <w:t>="bold magenta",</w:t>
            </w:r>
            <w:r w:rsidRPr="0033135B">
              <w:rPr>
                <w:lang w:val="en-US"/>
              </w:rPr>
              <w:br/>
              <w:t>)</w:t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</w:r>
            <w:proofErr w:type="spellStart"/>
            <w:r w:rsidRPr="0033135B">
              <w:rPr>
                <w:lang w:val="en-US"/>
              </w:rPr>
              <w:t>table.add_column</w:t>
            </w:r>
            <w:proofErr w:type="spellEnd"/>
            <w:r w:rsidRPr="0033135B">
              <w:rPr>
                <w:lang w:val="en-US"/>
              </w:rPr>
              <w:t>("Illuminance", justify="right")</w:t>
            </w:r>
            <w:r w:rsidRPr="0033135B">
              <w:rPr>
                <w:lang w:val="en-US"/>
              </w:rPr>
              <w:br/>
            </w:r>
            <w:proofErr w:type="spellStart"/>
            <w:r w:rsidRPr="0033135B">
              <w:rPr>
                <w:lang w:val="en-US"/>
              </w:rPr>
              <w:t>table.add_column</w:t>
            </w:r>
            <w:proofErr w:type="spellEnd"/>
            <w:r w:rsidRPr="0033135B">
              <w:rPr>
                <w:lang w:val="en-US"/>
              </w:rPr>
              <w:t>("Voltage", justify="right")</w:t>
            </w:r>
            <w:r w:rsidRPr="0033135B">
              <w:rPr>
                <w:lang w:val="en-US"/>
              </w:rPr>
              <w:br/>
            </w:r>
            <w:proofErr w:type="spellStart"/>
            <w:r w:rsidRPr="0033135B">
              <w:rPr>
                <w:lang w:val="en-US"/>
              </w:rPr>
              <w:t>table.add_column</w:t>
            </w:r>
            <w:proofErr w:type="spellEnd"/>
            <w:r w:rsidRPr="0033135B">
              <w:rPr>
                <w:lang w:val="en-US"/>
              </w:rPr>
              <w:t>("Noise", justify="right")</w:t>
            </w:r>
            <w:r w:rsidRPr="0033135B">
              <w:rPr>
                <w:lang w:val="en-US"/>
              </w:rPr>
              <w:br/>
            </w:r>
            <w:proofErr w:type="spellStart"/>
            <w:r w:rsidRPr="0033135B">
              <w:rPr>
                <w:lang w:val="en-US"/>
              </w:rPr>
              <w:t>table.add_column</w:t>
            </w:r>
            <w:proofErr w:type="spellEnd"/>
            <w:r w:rsidRPr="0033135B">
              <w:rPr>
                <w:lang w:val="en-US"/>
              </w:rPr>
              <w:t>("Case", justify="right")</w:t>
            </w:r>
            <w:r w:rsidRPr="0033135B">
              <w:rPr>
                <w:lang w:val="en-US"/>
              </w:rPr>
              <w:br/>
            </w:r>
            <w:proofErr w:type="spellStart"/>
            <w:r w:rsidRPr="0033135B">
              <w:rPr>
                <w:lang w:val="en-US"/>
              </w:rPr>
              <w:t>table.add_column</w:t>
            </w:r>
            <w:proofErr w:type="spellEnd"/>
            <w:r w:rsidRPr="0033135B">
              <w:rPr>
                <w:lang w:val="en-US"/>
              </w:rPr>
              <w:t>("Time", justify="left")</w:t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  <w:t xml:space="preserve">for s in </w:t>
            </w:r>
            <w:proofErr w:type="spellStart"/>
            <w:r w:rsidRPr="0033135B">
              <w:rPr>
                <w:lang w:val="en-US"/>
              </w:rPr>
              <w:t>sensor_r_lst</w:t>
            </w:r>
            <w:proofErr w:type="spellEnd"/>
            <w:r w:rsidRPr="0033135B">
              <w:rPr>
                <w:lang w:val="en-US"/>
              </w:rPr>
              <w:t>:</w:t>
            </w:r>
            <w:r w:rsidRPr="0033135B">
              <w:rPr>
                <w:lang w:val="en-US"/>
              </w:rPr>
              <w:br/>
              <w:t xml:space="preserve">    </w:t>
            </w:r>
            <w:proofErr w:type="spellStart"/>
            <w:r w:rsidRPr="0033135B">
              <w:rPr>
                <w:lang w:val="en-US"/>
              </w:rPr>
              <w:t>table.add_row</w:t>
            </w:r>
            <w:proofErr w:type="spellEnd"/>
            <w:r w:rsidRPr="0033135B">
              <w:rPr>
                <w:lang w:val="en-US"/>
              </w:rPr>
              <w:t>(</w:t>
            </w:r>
            <w:r w:rsidRPr="0033135B">
              <w:rPr>
                <w:lang w:val="en-US"/>
              </w:rPr>
              <w:br/>
              <w:t xml:space="preserve">        f"[yellow]{</w:t>
            </w:r>
            <w:proofErr w:type="spellStart"/>
            <w:r w:rsidRPr="0033135B">
              <w:rPr>
                <w:lang w:val="en-US"/>
              </w:rPr>
              <w:t>s.illuminance</w:t>
            </w:r>
            <w:proofErr w:type="spellEnd"/>
            <w:r w:rsidRPr="0033135B">
              <w:rPr>
                <w:lang w:val="en-US"/>
              </w:rPr>
              <w:t>}[/]",</w:t>
            </w:r>
            <w:r w:rsidRPr="0033135B">
              <w:rPr>
                <w:lang w:val="en-US"/>
              </w:rPr>
              <w:br/>
              <w:t xml:space="preserve">        f"[cyan]{</w:t>
            </w:r>
            <w:proofErr w:type="spellStart"/>
            <w:r w:rsidRPr="0033135B">
              <w:rPr>
                <w:lang w:val="en-US"/>
              </w:rPr>
              <w:t>s.voltage</w:t>
            </w:r>
            <w:proofErr w:type="spellEnd"/>
            <w:r w:rsidRPr="0033135B">
              <w:rPr>
                <w:lang w:val="en-US"/>
              </w:rPr>
              <w:t>}[/]",</w:t>
            </w:r>
            <w:r w:rsidRPr="0033135B">
              <w:rPr>
                <w:lang w:val="en-US"/>
              </w:rPr>
              <w:br/>
              <w:t xml:space="preserve">        f"[green]{</w:t>
            </w:r>
            <w:proofErr w:type="spellStart"/>
            <w:r w:rsidRPr="0033135B">
              <w:rPr>
                <w:lang w:val="en-US"/>
              </w:rPr>
              <w:t>s.noise</w:t>
            </w:r>
            <w:proofErr w:type="spellEnd"/>
            <w:r w:rsidRPr="0033135B">
              <w:rPr>
                <w:lang w:val="en-US"/>
              </w:rPr>
              <w:t>}[/]",</w:t>
            </w:r>
            <w:r w:rsidRPr="0033135B">
              <w:rPr>
                <w:lang w:val="en-US"/>
              </w:rPr>
              <w:br/>
              <w:t xml:space="preserve">        f"[red]{</w:t>
            </w:r>
            <w:proofErr w:type="spellStart"/>
            <w:r w:rsidRPr="0033135B">
              <w:rPr>
                <w:lang w:val="en-US"/>
              </w:rPr>
              <w:t>s.case</w:t>
            </w:r>
            <w:proofErr w:type="spellEnd"/>
            <w:r w:rsidRPr="0033135B">
              <w:rPr>
                <w:lang w:val="en-US"/>
              </w:rPr>
              <w:t>}[/]",</w:t>
            </w:r>
            <w:r w:rsidRPr="0033135B">
              <w:rPr>
                <w:lang w:val="en-US"/>
              </w:rPr>
              <w:br/>
              <w:t xml:space="preserve">        f"[bold white]{</w:t>
            </w:r>
            <w:proofErr w:type="spellStart"/>
            <w:r w:rsidRPr="0033135B">
              <w:rPr>
                <w:lang w:val="en-US"/>
              </w:rPr>
              <w:t>s.time.strftime</w:t>
            </w:r>
            <w:proofErr w:type="spellEnd"/>
            <w:r w:rsidRPr="0033135B">
              <w:rPr>
                <w:lang w:val="en-US"/>
              </w:rPr>
              <w:t>('%Y-%m-%d %H:%M:%S')}[/]"</w:t>
            </w:r>
            <w:r w:rsidRPr="0033135B">
              <w:rPr>
                <w:lang w:val="en-US"/>
              </w:rPr>
              <w:br/>
              <w:t xml:space="preserve">    )</w:t>
            </w:r>
            <w:r w:rsidRPr="0033135B">
              <w:rPr>
                <w:lang w:val="en-US"/>
              </w:rPr>
              <w:br/>
            </w:r>
            <w:r w:rsidRPr="0033135B">
              <w:rPr>
                <w:lang w:val="en-US"/>
              </w:rPr>
              <w:br/>
            </w:r>
            <w:proofErr w:type="spellStart"/>
            <w:r w:rsidRPr="0033135B">
              <w:rPr>
                <w:lang w:val="en-US"/>
              </w:rPr>
              <w:t>console.print</w:t>
            </w:r>
            <w:proofErr w:type="spellEnd"/>
            <w:r w:rsidRPr="0033135B">
              <w:rPr>
                <w:lang w:val="en-US"/>
              </w:rPr>
              <w:t>(table)</w:t>
            </w:r>
          </w:p>
        </w:tc>
      </w:tr>
    </w:tbl>
    <w:p w14:paraId="4FAF436C" w14:textId="156C7D16" w:rsidR="0033135B" w:rsidRPr="0033135B" w:rsidRDefault="0033135B" w:rsidP="0033135B">
      <w:pPr>
        <w:pStyle w:val="af9"/>
      </w:pPr>
      <w:r w:rsidRPr="0033135B">
        <w:lastRenderedPageBreak/>
        <w:t xml:space="preserve">Консольный вывод программы для парсинга представлен на рисунке </w:t>
      </w:r>
      <w:r>
        <w:t>4</w:t>
      </w:r>
      <w:r w:rsidRPr="0033135B">
        <w:t>.</w:t>
      </w:r>
    </w:p>
    <w:p w14:paraId="11BA71CC" w14:textId="528A232C" w:rsidR="0033135B" w:rsidRPr="0033135B" w:rsidRDefault="0033135B" w:rsidP="0033135B">
      <w:pPr>
        <w:pStyle w:val="af5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742F92" wp14:editId="077E332E">
            <wp:extent cx="5348665" cy="8627165"/>
            <wp:effectExtent l="0" t="0" r="4445" b="2540"/>
            <wp:docPr id="99443745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745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19" cy="868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BF4" w14:textId="25839ECA" w:rsidR="0033135B" w:rsidRPr="0033135B" w:rsidRDefault="0033135B" w:rsidP="0033135B">
      <w:pPr>
        <w:pStyle w:val="af5"/>
      </w:pPr>
      <w:r w:rsidRPr="0033135B">
        <w:t xml:space="preserve">Рисунок </w:t>
      </w:r>
      <w:r>
        <w:t>4</w:t>
      </w:r>
      <w:r w:rsidRPr="0033135B">
        <w:t xml:space="preserve"> – Парсинг полученных данных</w:t>
      </w:r>
    </w:p>
    <w:p w14:paraId="47506600" w14:textId="52E722CD" w:rsidR="0033135B" w:rsidRPr="0033135B" w:rsidRDefault="0033135B" w:rsidP="0033135B">
      <w:pPr>
        <w:pStyle w:val="af5"/>
      </w:pPr>
      <w:r w:rsidRPr="0033135B">
        <w:lastRenderedPageBreak/>
        <w:drawing>
          <wp:inline distT="0" distB="0" distL="0" distR="0" wp14:anchorId="55DA1C7B" wp14:editId="20AE1EFA">
            <wp:extent cx="6120130" cy="2856865"/>
            <wp:effectExtent l="0" t="0" r="0" b="635"/>
            <wp:docPr id="1161367091" name="Рисунок 4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F6BC" w14:textId="15234D23" w:rsidR="0033135B" w:rsidRDefault="0033135B" w:rsidP="0033135B">
      <w:pPr>
        <w:pStyle w:val="af5"/>
      </w:pPr>
      <w:r w:rsidRPr="0033135B">
        <w:t xml:space="preserve">Рисунок </w:t>
      </w:r>
      <w:r>
        <w:t>5</w:t>
      </w:r>
      <w:r w:rsidRPr="0033135B">
        <w:t xml:space="preserve"> – требуемые библиотеки</w:t>
      </w:r>
    </w:p>
    <w:p w14:paraId="52E67680" w14:textId="3F8B1C09" w:rsidR="009E241C" w:rsidRPr="00515AA2" w:rsidRDefault="009E241C" w:rsidP="006F6850">
      <w:r w:rsidRPr="00515AA2">
        <w:br w:type="page"/>
      </w:r>
    </w:p>
    <w:p w14:paraId="5F02E184" w14:textId="77777777" w:rsidR="00F91AF3" w:rsidRPr="007E63EC" w:rsidRDefault="00694FB1" w:rsidP="00132AEF">
      <w:pPr>
        <w:pStyle w:val="a"/>
        <w:numPr>
          <w:ilvl w:val="0"/>
          <w:numId w:val="0"/>
        </w:numPr>
        <w:jc w:val="center"/>
      </w:pPr>
      <w:bookmarkStart w:id="4" w:name="_Toc214292590"/>
      <w:r w:rsidRPr="007E63EC">
        <w:lastRenderedPageBreak/>
        <w:t>Заключение</w:t>
      </w:r>
      <w:bookmarkEnd w:id="4"/>
    </w:p>
    <w:p w14:paraId="2A5F138D" w14:textId="31138DF9" w:rsidR="00D002F8" w:rsidRPr="00517FCB" w:rsidRDefault="00D002F8" w:rsidP="0032675E">
      <w:pPr>
        <w:rPr>
          <w:rFonts w:cs="Times New Roman"/>
          <w:szCs w:val="28"/>
          <w:shd w:val="clear" w:color="auto" w:fill="FFFFFF"/>
        </w:rPr>
      </w:pPr>
    </w:p>
    <w:sectPr w:rsidR="00D002F8" w:rsidRPr="00517FCB" w:rsidSect="00C71B45">
      <w:footerReference w:type="default" r:id="rId13"/>
      <w:footerReference w:type="first" r:id="rId14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AA490" w14:textId="77777777" w:rsidR="009D6342" w:rsidRDefault="009D6342" w:rsidP="009E241C">
      <w:pPr>
        <w:spacing w:line="240" w:lineRule="auto"/>
      </w:pPr>
      <w:r>
        <w:separator/>
      </w:r>
    </w:p>
  </w:endnote>
  <w:endnote w:type="continuationSeparator" w:id="0">
    <w:p w14:paraId="3CEDD1A0" w14:textId="77777777" w:rsidR="009D6342" w:rsidRDefault="009D6342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66E5A39E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0541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2C400" w14:textId="77777777" w:rsidR="009D6342" w:rsidRDefault="009D6342" w:rsidP="009E241C">
      <w:pPr>
        <w:spacing w:line="240" w:lineRule="auto"/>
      </w:pPr>
      <w:r>
        <w:separator/>
      </w:r>
    </w:p>
  </w:footnote>
  <w:footnote w:type="continuationSeparator" w:id="0">
    <w:p w14:paraId="4D747B47" w14:textId="77777777" w:rsidR="009D6342" w:rsidRDefault="009D6342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22119"/>
    <w:multiLevelType w:val="hybridMultilevel"/>
    <w:tmpl w:val="0C9E4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A328F7"/>
    <w:multiLevelType w:val="hybridMultilevel"/>
    <w:tmpl w:val="A5D09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5E2247"/>
    <w:multiLevelType w:val="multilevel"/>
    <w:tmpl w:val="55E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3616C55"/>
    <w:multiLevelType w:val="hybridMultilevel"/>
    <w:tmpl w:val="865611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F146041"/>
    <w:multiLevelType w:val="hybridMultilevel"/>
    <w:tmpl w:val="ACFE08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65FF0"/>
    <w:multiLevelType w:val="hybridMultilevel"/>
    <w:tmpl w:val="8C868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9C6C4C"/>
    <w:multiLevelType w:val="hybridMultilevel"/>
    <w:tmpl w:val="865611C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5291DF6"/>
    <w:multiLevelType w:val="hybridMultilevel"/>
    <w:tmpl w:val="33581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A310AAA"/>
    <w:multiLevelType w:val="multilevel"/>
    <w:tmpl w:val="B34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9"/>
  </w:num>
  <w:num w:numId="2" w16cid:durableId="1203590824">
    <w:abstractNumId w:val="0"/>
  </w:num>
  <w:num w:numId="3" w16cid:durableId="373892793">
    <w:abstractNumId w:val="15"/>
  </w:num>
  <w:num w:numId="4" w16cid:durableId="582372677">
    <w:abstractNumId w:val="2"/>
  </w:num>
  <w:num w:numId="5" w16cid:durableId="580917646">
    <w:abstractNumId w:val="3"/>
  </w:num>
  <w:num w:numId="6" w16cid:durableId="739133416">
    <w:abstractNumId w:val="18"/>
  </w:num>
  <w:num w:numId="7" w16cid:durableId="736441645">
    <w:abstractNumId w:val="9"/>
  </w:num>
  <w:num w:numId="8" w16cid:durableId="1370030234">
    <w:abstractNumId w:val="16"/>
  </w:num>
  <w:num w:numId="9" w16cid:durableId="1448086367">
    <w:abstractNumId w:val="25"/>
  </w:num>
  <w:num w:numId="10" w16cid:durableId="262810773">
    <w:abstractNumId w:val="14"/>
  </w:num>
  <w:num w:numId="11" w16cid:durableId="899051698">
    <w:abstractNumId w:val="13"/>
  </w:num>
  <w:num w:numId="12" w16cid:durableId="2125804398">
    <w:abstractNumId w:val="12"/>
  </w:num>
  <w:num w:numId="13" w16cid:durableId="84616158">
    <w:abstractNumId w:val="6"/>
  </w:num>
  <w:num w:numId="14" w16cid:durableId="917443197">
    <w:abstractNumId w:val="6"/>
  </w:num>
  <w:num w:numId="15" w16cid:durableId="952695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10"/>
  </w:num>
  <w:num w:numId="21" w16cid:durableId="1242906757">
    <w:abstractNumId w:val="20"/>
  </w:num>
  <w:num w:numId="22" w16cid:durableId="2876616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2"/>
  </w:num>
  <w:num w:numId="24" w16cid:durableId="1373845190">
    <w:abstractNumId w:val="23"/>
  </w:num>
  <w:num w:numId="25" w16cid:durableId="2040818819">
    <w:abstractNumId w:val="7"/>
  </w:num>
  <w:num w:numId="26" w16cid:durableId="660961260">
    <w:abstractNumId w:val="21"/>
  </w:num>
  <w:num w:numId="27" w16cid:durableId="915865783">
    <w:abstractNumId w:val="24"/>
  </w:num>
  <w:num w:numId="28" w16cid:durableId="1110514990">
    <w:abstractNumId w:val="4"/>
  </w:num>
  <w:num w:numId="29" w16cid:durableId="1548184139">
    <w:abstractNumId w:val="17"/>
  </w:num>
  <w:num w:numId="30" w16cid:durableId="1321619195">
    <w:abstractNumId w:val="11"/>
  </w:num>
  <w:num w:numId="31" w16cid:durableId="488058717">
    <w:abstractNumId w:val="8"/>
  </w:num>
  <w:num w:numId="32" w16cid:durableId="137307104">
    <w:abstractNumId w:val="1"/>
  </w:num>
  <w:num w:numId="33" w16cid:durableId="1339041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F6"/>
    <w:rsid w:val="00024FAD"/>
    <w:rsid w:val="0002764F"/>
    <w:rsid w:val="00041E78"/>
    <w:rsid w:val="0004690E"/>
    <w:rsid w:val="00057229"/>
    <w:rsid w:val="0006598A"/>
    <w:rsid w:val="000723CE"/>
    <w:rsid w:val="0007701A"/>
    <w:rsid w:val="000864AE"/>
    <w:rsid w:val="00091BF5"/>
    <w:rsid w:val="000931F0"/>
    <w:rsid w:val="00096692"/>
    <w:rsid w:val="000A204F"/>
    <w:rsid w:val="000B4D67"/>
    <w:rsid w:val="000B66FE"/>
    <w:rsid w:val="000D0C3C"/>
    <w:rsid w:val="000F5BB7"/>
    <w:rsid w:val="00114AE4"/>
    <w:rsid w:val="001173CB"/>
    <w:rsid w:val="00121F02"/>
    <w:rsid w:val="00132AEF"/>
    <w:rsid w:val="00132B94"/>
    <w:rsid w:val="001376E6"/>
    <w:rsid w:val="00175E98"/>
    <w:rsid w:val="00186FF2"/>
    <w:rsid w:val="0019537C"/>
    <w:rsid w:val="001C0F6C"/>
    <w:rsid w:val="001C28B4"/>
    <w:rsid w:val="001C6FB5"/>
    <w:rsid w:val="001D61BB"/>
    <w:rsid w:val="001F068F"/>
    <w:rsid w:val="00210D71"/>
    <w:rsid w:val="00213301"/>
    <w:rsid w:val="002135B0"/>
    <w:rsid w:val="0025027D"/>
    <w:rsid w:val="00264A1A"/>
    <w:rsid w:val="002835CA"/>
    <w:rsid w:val="002846A0"/>
    <w:rsid w:val="00284D74"/>
    <w:rsid w:val="00293E58"/>
    <w:rsid w:val="002B002F"/>
    <w:rsid w:val="002B5FD2"/>
    <w:rsid w:val="002D630F"/>
    <w:rsid w:val="002E4052"/>
    <w:rsid w:val="002E57A4"/>
    <w:rsid w:val="002F3F4E"/>
    <w:rsid w:val="003020AB"/>
    <w:rsid w:val="00305889"/>
    <w:rsid w:val="0032675E"/>
    <w:rsid w:val="003269AE"/>
    <w:rsid w:val="0033135B"/>
    <w:rsid w:val="003363C1"/>
    <w:rsid w:val="003734CE"/>
    <w:rsid w:val="00397353"/>
    <w:rsid w:val="00397A90"/>
    <w:rsid w:val="003A0882"/>
    <w:rsid w:val="003B0A14"/>
    <w:rsid w:val="003B35C4"/>
    <w:rsid w:val="003B4E87"/>
    <w:rsid w:val="003F3A5E"/>
    <w:rsid w:val="003F583F"/>
    <w:rsid w:val="00401344"/>
    <w:rsid w:val="00402C66"/>
    <w:rsid w:val="004044B8"/>
    <w:rsid w:val="004113D6"/>
    <w:rsid w:val="004149B3"/>
    <w:rsid w:val="00424474"/>
    <w:rsid w:val="0044386D"/>
    <w:rsid w:val="00476D22"/>
    <w:rsid w:val="004970CF"/>
    <w:rsid w:val="004A361A"/>
    <w:rsid w:val="004A4668"/>
    <w:rsid w:val="004A6D8F"/>
    <w:rsid w:val="004A7F7F"/>
    <w:rsid w:val="004D4AF9"/>
    <w:rsid w:val="004E29FE"/>
    <w:rsid w:val="004E33ED"/>
    <w:rsid w:val="004F2ABF"/>
    <w:rsid w:val="00503803"/>
    <w:rsid w:val="0050534D"/>
    <w:rsid w:val="00515AA2"/>
    <w:rsid w:val="00517FCB"/>
    <w:rsid w:val="00522E95"/>
    <w:rsid w:val="005231CF"/>
    <w:rsid w:val="0053426D"/>
    <w:rsid w:val="00560284"/>
    <w:rsid w:val="00572656"/>
    <w:rsid w:val="005905CE"/>
    <w:rsid w:val="0059089D"/>
    <w:rsid w:val="00590944"/>
    <w:rsid w:val="005A5289"/>
    <w:rsid w:val="005C530E"/>
    <w:rsid w:val="005E4761"/>
    <w:rsid w:val="00601691"/>
    <w:rsid w:val="00604FF0"/>
    <w:rsid w:val="00611D7C"/>
    <w:rsid w:val="00613B3A"/>
    <w:rsid w:val="006165FA"/>
    <w:rsid w:val="006343F4"/>
    <w:rsid w:val="0064100B"/>
    <w:rsid w:val="00645A5B"/>
    <w:rsid w:val="00645DBC"/>
    <w:rsid w:val="00671CA6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6F6850"/>
    <w:rsid w:val="00703CFC"/>
    <w:rsid w:val="00713363"/>
    <w:rsid w:val="00720F20"/>
    <w:rsid w:val="00731B32"/>
    <w:rsid w:val="00736E3F"/>
    <w:rsid w:val="00746B4B"/>
    <w:rsid w:val="007532F1"/>
    <w:rsid w:val="00760277"/>
    <w:rsid w:val="00774165"/>
    <w:rsid w:val="00775098"/>
    <w:rsid w:val="00786562"/>
    <w:rsid w:val="0079261E"/>
    <w:rsid w:val="007A44FE"/>
    <w:rsid w:val="007E63EC"/>
    <w:rsid w:val="00804139"/>
    <w:rsid w:val="0082118E"/>
    <w:rsid w:val="008220F3"/>
    <w:rsid w:val="00830FE3"/>
    <w:rsid w:val="008421AA"/>
    <w:rsid w:val="00857DA4"/>
    <w:rsid w:val="00881DDF"/>
    <w:rsid w:val="00884CBE"/>
    <w:rsid w:val="00887A57"/>
    <w:rsid w:val="008C0618"/>
    <w:rsid w:val="008D2A2A"/>
    <w:rsid w:val="009012D6"/>
    <w:rsid w:val="00911A3F"/>
    <w:rsid w:val="009174B2"/>
    <w:rsid w:val="009452DE"/>
    <w:rsid w:val="00954847"/>
    <w:rsid w:val="00973B47"/>
    <w:rsid w:val="0098029A"/>
    <w:rsid w:val="00985242"/>
    <w:rsid w:val="00992595"/>
    <w:rsid w:val="009A5667"/>
    <w:rsid w:val="009B51F7"/>
    <w:rsid w:val="009D6342"/>
    <w:rsid w:val="009E241C"/>
    <w:rsid w:val="009F4E40"/>
    <w:rsid w:val="00A111F3"/>
    <w:rsid w:val="00A205FD"/>
    <w:rsid w:val="00A26996"/>
    <w:rsid w:val="00A308BC"/>
    <w:rsid w:val="00A3205E"/>
    <w:rsid w:val="00A346C7"/>
    <w:rsid w:val="00A3564A"/>
    <w:rsid w:val="00A50311"/>
    <w:rsid w:val="00A6009F"/>
    <w:rsid w:val="00A7314D"/>
    <w:rsid w:val="00A81D7D"/>
    <w:rsid w:val="00A82134"/>
    <w:rsid w:val="00AA0CF4"/>
    <w:rsid w:val="00AB1171"/>
    <w:rsid w:val="00AD4B4A"/>
    <w:rsid w:val="00AD63D8"/>
    <w:rsid w:val="00AD6E45"/>
    <w:rsid w:val="00AE3B49"/>
    <w:rsid w:val="00AE5E15"/>
    <w:rsid w:val="00AF5003"/>
    <w:rsid w:val="00B1239F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3BC6"/>
    <w:rsid w:val="00BE53BC"/>
    <w:rsid w:val="00C2104C"/>
    <w:rsid w:val="00C409E6"/>
    <w:rsid w:val="00C50B1C"/>
    <w:rsid w:val="00C51A15"/>
    <w:rsid w:val="00C548B5"/>
    <w:rsid w:val="00C563A7"/>
    <w:rsid w:val="00C70488"/>
    <w:rsid w:val="00C71B45"/>
    <w:rsid w:val="00C751C0"/>
    <w:rsid w:val="00C924B7"/>
    <w:rsid w:val="00CA3708"/>
    <w:rsid w:val="00CB15BE"/>
    <w:rsid w:val="00CB7695"/>
    <w:rsid w:val="00CD0053"/>
    <w:rsid w:val="00CD2AF9"/>
    <w:rsid w:val="00CF4695"/>
    <w:rsid w:val="00CF590B"/>
    <w:rsid w:val="00D002F8"/>
    <w:rsid w:val="00D01530"/>
    <w:rsid w:val="00D076E6"/>
    <w:rsid w:val="00D1185C"/>
    <w:rsid w:val="00D13578"/>
    <w:rsid w:val="00D52270"/>
    <w:rsid w:val="00D624DD"/>
    <w:rsid w:val="00D77325"/>
    <w:rsid w:val="00D91ABD"/>
    <w:rsid w:val="00D946F1"/>
    <w:rsid w:val="00DB150D"/>
    <w:rsid w:val="00DD7BA2"/>
    <w:rsid w:val="00DF1541"/>
    <w:rsid w:val="00E255D2"/>
    <w:rsid w:val="00E26AAA"/>
    <w:rsid w:val="00E32D44"/>
    <w:rsid w:val="00E4258E"/>
    <w:rsid w:val="00E43C76"/>
    <w:rsid w:val="00E5182F"/>
    <w:rsid w:val="00E623C3"/>
    <w:rsid w:val="00E82BE6"/>
    <w:rsid w:val="00EB3A38"/>
    <w:rsid w:val="00F04843"/>
    <w:rsid w:val="00F16674"/>
    <w:rsid w:val="00F40189"/>
    <w:rsid w:val="00F5484C"/>
    <w:rsid w:val="00F67AA0"/>
    <w:rsid w:val="00F70FF7"/>
    <w:rsid w:val="00F724F6"/>
    <w:rsid w:val="00F84F09"/>
    <w:rsid w:val="00F91AF3"/>
    <w:rsid w:val="00F9337D"/>
    <w:rsid w:val="00FB33DB"/>
    <w:rsid w:val="00FB5D6A"/>
    <w:rsid w:val="00FB7ED5"/>
    <w:rsid w:val="00FC12CF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632A12"/>
  <w15:chartTrackingRefBased/>
  <w15:docId w15:val="{E42C3A09-FC5A-4F1E-910D-596C5CCF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3135B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515AA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15AA2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8;&#1077;&#1093;&#1085;&#1086;&#1083;&#1086;&#1075;&#1080;&#1095;&#1077;&#1089;&#1082;&#1080;&#1077;%20&#1086;&#1089;&#1085;&#1086;&#1074;&#1099;%20&#1080;&#1085;&#1090;&#1077;&#1088;&#1085;&#1077;&#1090;&#1072;%20&#1074;&#1077;&#1097;&#1077;&#1081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146</TotalTime>
  <Pages>16</Pages>
  <Words>2395</Words>
  <Characters>13653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10</cp:revision>
  <cp:lastPrinted>2025-11-17T14:24:00Z</cp:lastPrinted>
  <dcterms:created xsi:type="dcterms:W3CDTF">2025-11-10T14:13:00Z</dcterms:created>
  <dcterms:modified xsi:type="dcterms:W3CDTF">2025-11-17T14:24:00Z</dcterms:modified>
</cp:coreProperties>
</file>